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035D9" w14:textId="1C6A18D1" w:rsidR="002B5D98" w:rsidRPr="007A0DD9" w:rsidRDefault="00E65EE1" w:rsidP="002B5D98">
      <w:r w:rsidRPr="007A0DD9">
        <w:rPr>
          <w:noProof/>
          <w:lang w:bidi="pt-PT"/>
        </w:rPr>
        <w:drawing>
          <wp:anchor distT="0" distB="0" distL="114300" distR="114300" simplePos="0" relativeHeight="251654141" behindDoc="1" locked="0" layoutInCell="1" allowOverlap="1" wp14:anchorId="3C043562" wp14:editId="0880CBF1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a trabalhar no computador portátil, flor, chávena de chá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E8ED1" w14:textId="77777777" w:rsidR="002B5D98" w:rsidRPr="007A0DD9" w:rsidRDefault="002B5D98" w:rsidP="002B5D98"/>
    <w:p w14:paraId="55099841" w14:textId="77777777" w:rsidR="002B5D98" w:rsidRPr="007A0DD9" w:rsidRDefault="002B5D98" w:rsidP="002B5D98"/>
    <w:p w14:paraId="6C22D585" w14:textId="77777777" w:rsidR="002B5D98" w:rsidRPr="007A0DD9" w:rsidRDefault="002B5D98" w:rsidP="002B5D98"/>
    <w:p w14:paraId="0F6647CE" w14:textId="3FAA91F3" w:rsidR="002B5D98" w:rsidRPr="00717ADB" w:rsidRDefault="005930A5" w:rsidP="002B5D98">
      <w:pPr>
        <w:pStyle w:val="Ttulo"/>
        <w:rPr>
          <w:rFonts w:ascii="Cooper Black" w:hAnsi="Cooper Black"/>
        </w:rPr>
      </w:pPr>
      <w:r w:rsidRPr="00717ADB">
        <w:rPr>
          <w:rFonts w:ascii="Cooper Black" w:hAnsi="Cooper Black"/>
        </w:rPr>
        <w:t>Maria Ferreira</w:t>
      </w:r>
    </w:p>
    <w:p w14:paraId="61DD604F" w14:textId="77777777" w:rsidR="002B5D98" w:rsidRPr="007A0DD9" w:rsidRDefault="002B5D98" w:rsidP="002B5D98"/>
    <w:p w14:paraId="04C49291" w14:textId="77777777" w:rsidR="002B5D98" w:rsidRPr="007A0DD9" w:rsidRDefault="002B5D98" w:rsidP="002B5D98"/>
    <w:p w14:paraId="04376C51" w14:textId="77777777" w:rsidR="002B5D98" w:rsidRPr="007A0DD9" w:rsidRDefault="002B5D98" w:rsidP="002B5D98"/>
    <w:p w14:paraId="5D431646" w14:textId="77777777" w:rsidR="002B5D98" w:rsidRPr="007A0DD9" w:rsidRDefault="002B5D98" w:rsidP="002B5D98"/>
    <w:p w14:paraId="71BA53C4" w14:textId="77777777" w:rsidR="002B5D98" w:rsidRPr="007A0DD9" w:rsidRDefault="002B5D98" w:rsidP="002B5D98"/>
    <w:p w14:paraId="142C8C54" w14:textId="77777777" w:rsidR="002B5D98" w:rsidRPr="007A0DD9" w:rsidRDefault="002B5D98" w:rsidP="002B5D98"/>
    <w:p w14:paraId="0C102B64" w14:textId="77777777" w:rsidR="002B5D98" w:rsidRPr="007A0DD9" w:rsidRDefault="002B5D98" w:rsidP="002B5D98"/>
    <w:p w14:paraId="635D49A2" w14:textId="77777777" w:rsidR="007A0DD9" w:rsidRPr="007A0DD9" w:rsidRDefault="007A0DD9" w:rsidP="002B5D98"/>
    <w:p w14:paraId="0CDEAF6F" w14:textId="77777777" w:rsidR="002B5D98" w:rsidRPr="007A0DD9" w:rsidRDefault="002B5D98" w:rsidP="002B5D98"/>
    <w:p w14:paraId="55FCF829" w14:textId="77777777" w:rsidR="002B5D98" w:rsidRPr="007A0DD9" w:rsidRDefault="002B5D98" w:rsidP="002B5D98"/>
    <w:p w14:paraId="64C917A1" w14:textId="77777777" w:rsidR="002B5D98" w:rsidRPr="007A0DD9" w:rsidRDefault="002B5D98" w:rsidP="002B5D98"/>
    <w:p w14:paraId="0CEBEDEB" w14:textId="40C373C5" w:rsidR="005930A5" w:rsidRDefault="005930A5" w:rsidP="002B5D98">
      <w:pPr>
        <w:pStyle w:val="Subttulo"/>
        <w:rPr>
          <w:color w:val="4472C4" w:themeColor="accent1"/>
          <w:sz w:val="32"/>
          <w:szCs w:val="32"/>
        </w:rPr>
      </w:pPr>
      <w:r w:rsidRPr="005930A5">
        <w:rPr>
          <w:color w:val="4472C4" w:themeColor="accent1"/>
          <w:sz w:val="32"/>
          <w:szCs w:val="32"/>
        </w:rPr>
        <w:t xml:space="preserve">Relatório Final  </w:t>
      </w:r>
    </w:p>
    <w:p w14:paraId="119C7A6C" w14:textId="2AFB7CB5" w:rsidR="00710767" w:rsidRPr="007E3594" w:rsidRDefault="005930A5" w:rsidP="002B5D98">
      <w:pPr>
        <w:pStyle w:val="Subttulo"/>
        <w:rPr>
          <w:rFonts w:ascii="Cooper Black" w:hAnsi="Cooper Black"/>
          <w:color w:val="4472C4" w:themeColor="accent1"/>
          <w:sz w:val="32"/>
          <w:szCs w:val="32"/>
        </w:rPr>
      </w:pPr>
      <w:proofErr w:type="spellStart"/>
      <w:r w:rsidRPr="007E3594">
        <w:rPr>
          <w:rFonts w:ascii="Cooper Black" w:hAnsi="Cooper Black"/>
          <w:color w:val="4472C4" w:themeColor="accent1"/>
          <w:sz w:val="32"/>
          <w:szCs w:val="32"/>
        </w:rPr>
        <w:t>Microcredencial</w:t>
      </w:r>
      <w:proofErr w:type="spellEnd"/>
      <w:r w:rsidRPr="007E3594">
        <w:rPr>
          <w:rFonts w:ascii="Cooper Black" w:hAnsi="Cooper Black"/>
          <w:color w:val="4472C4" w:themeColor="accent1"/>
          <w:sz w:val="32"/>
          <w:szCs w:val="32"/>
        </w:rPr>
        <w:t xml:space="preserve"> em Interfaces Web com </w:t>
      </w:r>
      <w:proofErr w:type="spellStart"/>
      <w:r w:rsidRPr="007E3594">
        <w:rPr>
          <w:rFonts w:ascii="Cooper Black" w:hAnsi="Cooper Black"/>
          <w:color w:val="4472C4" w:themeColor="accent1"/>
          <w:sz w:val="32"/>
          <w:szCs w:val="32"/>
        </w:rPr>
        <w:t>Javascript</w:t>
      </w:r>
      <w:proofErr w:type="spellEnd"/>
      <w:r w:rsidRPr="007E3594">
        <w:rPr>
          <w:rFonts w:ascii="Cooper Black" w:hAnsi="Cooper Black"/>
          <w:color w:val="4472C4" w:themeColor="accent1"/>
          <w:sz w:val="32"/>
          <w:szCs w:val="32"/>
        </w:rPr>
        <w:t xml:space="preserve">  </w:t>
      </w:r>
    </w:p>
    <w:p w14:paraId="3B11292C" w14:textId="77777777" w:rsidR="00E96235" w:rsidRPr="007A0DD9" w:rsidRDefault="002974C8" w:rsidP="00706D60">
      <w:r w:rsidRPr="007A0DD9">
        <w:rPr>
          <w:lang w:bidi="pt-PT"/>
        </w:rPr>
        <w:br w:type="page"/>
      </w:r>
    </w:p>
    <w:sdt>
      <w:sdtPr>
        <w:rPr>
          <w:rFonts w:ascii="Calibri" w:eastAsia="SimSun" w:hAnsi="Calibri" w:cs="Calibri"/>
          <w:caps w:val="0"/>
          <w:color w:val="auto"/>
          <w:sz w:val="22"/>
          <w:szCs w:val="22"/>
        </w:rPr>
        <w:id w:val="-144905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76221B" w14:textId="77777777" w:rsidR="002007A1" w:rsidRDefault="002007A1">
          <w:pPr>
            <w:pStyle w:val="Cabealhodondice"/>
          </w:pPr>
          <w:r>
            <w:t>índice</w:t>
          </w:r>
        </w:p>
        <w:p w14:paraId="327695DC" w14:textId="150F87CB" w:rsidR="00717ADB" w:rsidRDefault="002007A1">
          <w:pPr>
            <w:pStyle w:val="ndice1"/>
            <w:tabs>
              <w:tab w:val="righ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\h \z \t "Estilo3;3;Estilo1;1;Estilo2;2;Estilo4;4"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151545337" w:history="1">
            <w:r w:rsidR="00717ADB" w:rsidRPr="005D7F82">
              <w:rPr>
                <w:rStyle w:val="Hiperligao"/>
                <w:noProof/>
              </w:rPr>
              <w:t>Objetivos</w:t>
            </w:r>
            <w:r w:rsidR="00717ADB">
              <w:rPr>
                <w:noProof/>
                <w:webHidden/>
              </w:rPr>
              <w:tab/>
            </w:r>
            <w:r w:rsidR="00717ADB">
              <w:rPr>
                <w:noProof/>
                <w:webHidden/>
              </w:rPr>
              <w:fldChar w:fldCharType="begin"/>
            </w:r>
            <w:r w:rsidR="00717ADB">
              <w:rPr>
                <w:noProof/>
                <w:webHidden/>
              </w:rPr>
              <w:instrText xml:space="preserve"> PAGEREF _Toc151545337 \h </w:instrText>
            </w:r>
            <w:r w:rsidR="00717ADB">
              <w:rPr>
                <w:noProof/>
                <w:webHidden/>
              </w:rPr>
            </w:r>
            <w:r w:rsidR="00717ADB">
              <w:rPr>
                <w:noProof/>
                <w:webHidden/>
              </w:rPr>
              <w:fldChar w:fldCharType="separate"/>
            </w:r>
            <w:r w:rsidR="00717ADB">
              <w:rPr>
                <w:noProof/>
                <w:webHidden/>
              </w:rPr>
              <w:t>3</w:t>
            </w:r>
            <w:r w:rsidR="00717ADB">
              <w:rPr>
                <w:noProof/>
                <w:webHidden/>
              </w:rPr>
              <w:fldChar w:fldCharType="end"/>
            </w:r>
          </w:hyperlink>
        </w:p>
        <w:p w14:paraId="0A5FD7A4" w14:textId="762F7287" w:rsidR="00717ADB" w:rsidRDefault="00717ADB">
          <w:pPr>
            <w:pStyle w:val="ndice2"/>
            <w:tabs>
              <w:tab w:val="righ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38" w:history="1">
            <w:r w:rsidRPr="005D7F82">
              <w:rPr>
                <w:rStyle w:val="Hiperligao"/>
                <w:noProof/>
              </w:rPr>
              <w:t>Descrição dos elementos dinâmicos implementados no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06355" w14:textId="6A9B8A91" w:rsidR="00717ADB" w:rsidRDefault="00717ADB">
          <w:pPr>
            <w:pStyle w:val="ndice1"/>
            <w:tabs>
              <w:tab w:val="righ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39" w:history="1">
            <w:r w:rsidRPr="005D7F82">
              <w:rPr>
                <w:rStyle w:val="Hiperliga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F628F" w14:textId="1FB89FEE" w:rsidR="00717ADB" w:rsidRDefault="00717ADB">
          <w:pPr>
            <w:pStyle w:val="ndice3"/>
            <w:tabs>
              <w:tab w:val="righ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40" w:history="1">
            <w:r w:rsidRPr="005D7F82">
              <w:rPr>
                <w:rStyle w:val="Hiperligao"/>
                <w:noProof/>
              </w:rPr>
              <w:t>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4E803" w14:textId="66614B4D" w:rsidR="00717ADB" w:rsidRDefault="00717ADB">
          <w:pPr>
            <w:pStyle w:val="ndice1"/>
            <w:tabs>
              <w:tab w:val="righ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41" w:history="1">
            <w:r w:rsidRPr="005D7F82">
              <w:rPr>
                <w:rStyle w:val="Hiperliga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56952" w14:textId="5102FF5E" w:rsidR="00717ADB" w:rsidRDefault="00717ADB">
          <w:pPr>
            <w:pStyle w:val="ndice3"/>
            <w:tabs>
              <w:tab w:val="righ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42" w:history="1">
            <w:r w:rsidRPr="005D7F82">
              <w:rPr>
                <w:rStyle w:val="Hiperligao"/>
                <w:noProof/>
              </w:rPr>
              <w:t>declaração e inicialização de variaveis e constantes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64B67" w14:textId="1D0086CC" w:rsidR="00717ADB" w:rsidRDefault="00717ADB">
          <w:pPr>
            <w:pStyle w:val="ndice3"/>
            <w:tabs>
              <w:tab w:val="righ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43" w:history="1">
            <w:r w:rsidRPr="005D7F82">
              <w:rPr>
                <w:rStyle w:val="Hiperliga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7561" w14:textId="4F5646E5" w:rsidR="00717ADB" w:rsidRDefault="00717ADB">
          <w:pPr>
            <w:pStyle w:val="ndice4"/>
            <w:tabs>
              <w:tab w:val="righ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44" w:history="1">
            <w:r w:rsidRPr="005D7F82">
              <w:rPr>
                <w:rStyle w:val="Hiperligao"/>
                <w:noProof/>
              </w:rPr>
              <w:t>Localstore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EBE3D" w14:textId="2196CF4B" w:rsidR="00717ADB" w:rsidRDefault="00717ADB">
          <w:pPr>
            <w:pStyle w:val="ndice4"/>
            <w:tabs>
              <w:tab w:val="righ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45" w:history="1">
            <w:r w:rsidRPr="005D7F82">
              <w:rPr>
                <w:rStyle w:val="Hiperligao"/>
                <w:noProof/>
                <w:lang w:bidi="pt-PT"/>
              </w:rPr>
              <w:t>Criar e ler um ficheiro de 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5063E" w14:textId="52D280B6" w:rsidR="00717ADB" w:rsidRDefault="00717ADB">
          <w:pPr>
            <w:pStyle w:val="ndice4"/>
            <w:tabs>
              <w:tab w:val="righ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46" w:history="1">
            <w:r w:rsidRPr="005D7F82">
              <w:rPr>
                <w:rStyle w:val="Hiperligao"/>
                <w:noProof/>
                <w:lang w:bidi="pt-PT"/>
              </w:rPr>
              <w:t>Gerar uma mensagem aleatória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D81CA" w14:textId="5948BD15" w:rsidR="00717ADB" w:rsidRDefault="00717ADB">
          <w:pPr>
            <w:pStyle w:val="ndice4"/>
            <w:tabs>
              <w:tab w:val="righ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47" w:history="1">
            <w:r w:rsidRPr="005D7F82">
              <w:rPr>
                <w:rStyle w:val="Hiperligao"/>
                <w:noProof/>
                <w:lang w:bidi="pt-PT"/>
              </w:rPr>
              <w:t>Criar e guardar um objeto do tipo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1998" w14:textId="443BE544" w:rsidR="00717ADB" w:rsidRDefault="00717ADB">
          <w:pPr>
            <w:pStyle w:val="ndice1"/>
            <w:tabs>
              <w:tab w:val="righ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48" w:history="1">
            <w:r w:rsidRPr="005D7F82">
              <w:rPr>
                <w:rStyle w:val="Hiperligao"/>
                <w:noProof/>
              </w:rPr>
              <w:t>Estratégia de implementação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B5C2" w14:textId="2EFD31D3" w:rsidR="00717ADB" w:rsidRDefault="00717ADB">
          <w:pPr>
            <w:pStyle w:val="ndice1"/>
            <w:tabs>
              <w:tab w:val="righ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49" w:history="1">
            <w:r w:rsidRPr="005D7F82">
              <w:rPr>
                <w:rStyle w:val="Hiperligao"/>
                <w:noProof/>
              </w:rPr>
              <w:t>Principais desafios técnicos e respetivas soluções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4AFA3" w14:textId="47CF62D1" w:rsidR="00717ADB" w:rsidRDefault="00717ADB">
          <w:pPr>
            <w:pStyle w:val="ndice1"/>
            <w:tabs>
              <w:tab w:val="righ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1545350" w:history="1">
            <w:r w:rsidRPr="005D7F82">
              <w:rPr>
                <w:rStyle w:val="Hiperligao"/>
                <w:noProof/>
              </w:rPr>
              <w:t>Obstáculos não ultrapassados e desafios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_Toc151545350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744D1" w14:textId="5F52EA16" w:rsidR="002007A1" w:rsidRDefault="002007A1">
          <w:r>
            <w:rPr>
              <w:rFonts w:asciiTheme="majorHAnsi" w:hAnsiTheme="majorHAnsi" w:cstheme="majorHAnsi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5C17ACD6" w14:textId="77777777" w:rsidR="00C85251" w:rsidRPr="004730DF" w:rsidRDefault="00C85251" w:rsidP="00706D60">
      <w:pPr>
        <w:rPr>
          <w:u w:val="single"/>
          <w:lang w:bidi="pt-PT"/>
        </w:rPr>
      </w:pPr>
      <w:r w:rsidRPr="007A0DD9">
        <w:rPr>
          <w:lang w:bidi="pt-PT"/>
        </w:rPr>
        <w:br w:type="page"/>
      </w:r>
    </w:p>
    <w:p w14:paraId="61AE9D70" w14:textId="77777777" w:rsidR="001037BA" w:rsidRDefault="001037BA" w:rsidP="00706D60">
      <w:pPr>
        <w:rPr>
          <w:lang w:bidi="pt-PT"/>
        </w:rPr>
      </w:pPr>
    </w:p>
    <w:p w14:paraId="476F2863" w14:textId="77777777" w:rsidR="001037BA" w:rsidRPr="007A0DD9" w:rsidRDefault="001037BA" w:rsidP="00706D60"/>
    <w:p w14:paraId="134E74EC" w14:textId="6AF6E1B9" w:rsidR="00C85251" w:rsidRPr="007A0DD9" w:rsidRDefault="00E653C0" w:rsidP="00706D60">
      <w:r w:rsidRPr="007A0DD9">
        <w:rPr>
          <w:noProof/>
          <w:lang w:bidi="pt-PT"/>
        </w:rPr>
        <w:drawing>
          <wp:anchor distT="0" distB="0" distL="114300" distR="114300" simplePos="0" relativeHeight="251675648" behindDoc="1" locked="0" layoutInCell="1" allowOverlap="1" wp14:anchorId="430D95BF" wp14:editId="7B36A05E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computador portátil, um bloco de notas, uma caneca, uma caneta e uma planta dispostos n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839C8" w14:textId="77777777" w:rsidR="00C85251" w:rsidRPr="007A0DD9" w:rsidRDefault="00C85251" w:rsidP="00706D60"/>
    <w:p w14:paraId="3EFD8267" w14:textId="77777777" w:rsidR="00C85251" w:rsidRPr="007A0DD9" w:rsidRDefault="00C85251" w:rsidP="00706D60"/>
    <w:p w14:paraId="1E806D9B" w14:textId="77777777" w:rsidR="00C85251" w:rsidRPr="007A0DD9" w:rsidRDefault="00C85251" w:rsidP="00706D60"/>
    <w:p w14:paraId="3FF99206" w14:textId="77777777" w:rsidR="00C85251" w:rsidRPr="007A0DD9" w:rsidRDefault="00C85251" w:rsidP="00706D60"/>
    <w:p w14:paraId="6463CB4A" w14:textId="77777777" w:rsidR="00C85251" w:rsidRPr="007A0DD9" w:rsidRDefault="00C85251" w:rsidP="00706D60"/>
    <w:p w14:paraId="637AD14A" w14:textId="77777777" w:rsidR="00C85251" w:rsidRPr="007A0DD9" w:rsidRDefault="00C85251" w:rsidP="00706D60"/>
    <w:p w14:paraId="79BBE3F0" w14:textId="77777777" w:rsidR="00706D60" w:rsidRPr="007A0DD9" w:rsidRDefault="00706D60" w:rsidP="00706D60"/>
    <w:p w14:paraId="38246925" w14:textId="77777777" w:rsidR="00706D60" w:rsidRPr="007A0DD9" w:rsidRDefault="00706D60" w:rsidP="00706D60"/>
    <w:p w14:paraId="67E28D20" w14:textId="77777777" w:rsidR="00706D60" w:rsidRPr="007A0DD9" w:rsidRDefault="00706D60" w:rsidP="00706D60"/>
    <w:p w14:paraId="794CF8E9" w14:textId="67F03296" w:rsidR="00C85251" w:rsidRPr="007A0DD9" w:rsidRDefault="00186110" w:rsidP="009F1F5E">
      <w:pPr>
        <w:pStyle w:val="Estilo1"/>
      </w:pPr>
      <w:bookmarkStart w:id="0" w:name="_Toc151545337"/>
      <w:r>
        <w:t>Objetivos</w:t>
      </w:r>
      <w:bookmarkEnd w:id="0"/>
    </w:p>
    <w:p w14:paraId="18F5FF41" w14:textId="77777777" w:rsidR="001A70F2" w:rsidRDefault="001A70F2" w:rsidP="00706D60"/>
    <w:p w14:paraId="529F016F" w14:textId="1388DA5D" w:rsidR="003251A8" w:rsidRDefault="00F34126" w:rsidP="00457F0C">
      <w:pPr>
        <w:pStyle w:val="PargrafodaLista"/>
        <w:numPr>
          <w:ilvl w:val="0"/>
          <w:numId w:val="16"/>
        </w:numPr>
      </w:pPr>
      <w:r>
        <w:t xml:space="preserve">No âmbito da frequência da </w:t>
      </w:r>
      <w:proofErr w:type="spellStart"/>
      <w:r>
        <w:t>Microcredencial</w:t>
      </w:r>
      <w:proofErr w:type="spellEnd"/>
      <w:r w:rsidR="00E55FA2" w:rsidRPr="00E55FA2">
        <w:t xml:space="preserve"> em interfaces web com </w:t>
      </w:r>
      <w:proofErr w:type="spellStart"/>
      <w:r w:rsidR="00E55FA2" w:rsidRPr="00E55FA2">
        <w:t>javascript</w:t>
      </w:r>
      <w:proofErr w:type="spellEnd"/>
      <w:r w:rsidR="00E55FA2">
        <w:t xml:space="preserve"> </w:t>
      </w:r>
      <w:r w:rsidR="00F36FD8">
        <w:t xml:space="preserve"> foi</w:t>
      </w:r>
      <w:r w:rsidR="00E55FA2">
        <w:t xml:space="preserve"> solicitado </w:t>
      </w:r>
      <w:r w:rsidR="00F36FD8">
        <w:t>que idealizássemos</w:t>
      </w:r>
      <w:r w:rsidR="00A6395F">
        <w:t xml:space="preserve"> e </w:t>
      </w:r>
      <w:r w:rsidR="00F36FD8">
        <w:t>implementássemos</w:t>
      </w:r>
      <w:r w:rsidR="00A6395F">
        <w:t xml:space="preserve"> </w:t>
      </w:r>
      <w:r w:rsidR="004773B5">
        <w:t xml:space="preserve">um </w:t>
      </w:r>
      <w:r w:rsidR="00F20F90">
        <w:t>miniprojecto</w:t>
      </w:r>
      <w:r w:rsidR="00186110">
        <w:t xml:space="preserve"> </w:t>
      </w:r>
      <w:r w:rsidR="003251A8">
        <w:t>co</w:t>
      </w:r>
      <w:r w:rsidR="00F36FD8">
        <w:t>m o</w:t>
      </w:r>
      <w:r w:rsidR="003251A8">
        <w:t>s seguintes elementos</w:t>
      </w:r>
      <w:r w:rsidR="004A35A7">
        <w:t xml:space="preserve"> </w:t>
      </w:r>
      <w:r w:rsidR="003251A8">
        <w:t>de programação:</w:t>
      </w:r>
    </w:p>
    <w:p w14:paraId="3906D9EA" w14:textId="6C4BF984" w:rsidR="003251A8" w:rsidRDefault="003251A8" w:rsidP="00F36FD8">
      <w:pPr>
        <w:pStyle w:val="PargrafodaLista"/>
        <w:numPr>
          <w:ilvl w:val="1"/>
          <w:numId w:val="16"/>
        </w:numPr>
      </w:pPr>
      <w:r>
        <w:t>Estruturas de decisão;</w:t>
      </w:r>
    </w:p>
    <w:p w14:paraId="56E2B0A3" w14:textId="6878E374" w:rsidR="003251A8" w:rsidRDefault="003251A8" w:rsidP="00F36FD8">
      <w:pPr>
        <w:pStyle w:val="PargrafodaLista"/>
        <w:numPr>
          <w:ilvl w:val="1"/>
          <w:numId w:val="16"/>
        </w:numPr>
      </w:pPr>
      <w:r>
        <w:t>Estruturas de repetição (ciclos);</w:t>
      </w:r>
    </w:p>
    <w:p w14:paraId="519F33C2" w14:textId="3D330DA6" w:rsidR="003251A8" w:rsidRDefault="003251A8" w:rsidP="00F36FD8">
      <w:pPr>
        <w:pStyle w:val="PargrafodaLista"/>
        <w:numPr>
          <w:ilvl w:val="1"/>
          <w:numId w:val="16"/>
        </w:numPr>
      </w:pPr>
      <w:proofErr w:type="spellStart"/>
      <w:r>
        <w:t>Arrays</w:t>
      </w:r>
      <w:proofErr w:type="spellEnd"/>
      <w:r>
        <w:t xml:space="preserve"> simples ou </w:t>
      </w:r>
      <w:proofErr w:type="spellStart"/>
      <w:r>
        <w:t>Arrays</w:t>
      </w:r>
      <w:proofErr w:type="spellEnd"/>
      <w:r>
        <w:t xml:space="preserve"> de objetos;</w:t>
      </w:r>
    </w:p>
    <w:p w14:paraId="3ECD035F" w14:textId="76451F72" w:rsidR="00D92464" w:rsidRPr="007A0DD9" w:rsidRDefault="003251A8" w:rsidP="002D562E">
      <w:pPr>
        <w:pStyle w:val="PargrafodaLista"/>
        <w:numPr>
          <w:ilvl w:val="1"/>
          <w:numId w:val="16"/>
        </w:numPr>
      </w:pPr>
      <w:r>
        <w:t>Leitura de dados externos com base numa API que retorne dados em JSON;</w:t>
      </w:r>
    </w:p>
    <w:p w14:paraId="549FA522" w14:textId="08FDFDD5" w:rsidR="004A35A7" w:rsidRDefault="004A35A7" w:rsidP="00F36FD8">
      <w:pPr>
        <w:pStyle w:val="PargrafodaLista"/>
        <w:numPr>
          <w:ilvl w:val="0"/>
          <w:numId w:val="16"/>
        </w:numPr>
      </w:pPr>
      <w:r>
        <w:t xml:space="preserve">E </w:t>
      </w:r>
      <w:r w:rsidR="00E8568D">
        <w:t xml:space="preserve">o respetivo </w:t>
      </w:r>
      <w:r>
        <w:t>relatório com a seguinte estrutura:</w:t>
      </w:r>
    </w:p>
    <w:p w14:paraId="0B8EFB79" w14:textId="6F0619FF" w:rsidR="004A35A7" w:rsidRDefault="004A35A7" w:rsidP="00F36FD8">
      <w:pPr>
        <w:pStyle w:val="PargrafodaLista"/>
        <w:numPr>
          <w:ilvl w:val="1"/>
          <w:numId w:val="16"/>
        </w:numPr>
      </w:pPr>
      <w:r>
        <w:t>Descrição dos elementos dinâmicos implementados no website;</w:t>
      </w:r>
    </w:p>
    <w:p w14:paraId="0751F693" w14:textId="68AE7893" w:rsidR="004A35A7" w:rsidRDefault="004A35A7" w:rsidP="00F36FD8">
      <w:pPr>
        <w:pStyle w:val="PargrafodaLista"/>
        <w:numPr>
          <w:ilvl w:val="1"/>
          <w:numId w:val="16"/>
        </w:numPr>
      </w:pPr>
      <w:r>
        <w:t>Estratégia de implementação geral;</w:t>
      </w:r>
    </w:p>
    <w:p w14:paraId="6E6D1FEB" w14:textId="2DBE9A0C" w:rsidR="004A35A7" w:rsidRDefault="004A35A7" w:rsidP="00F36FD8">
      <w:pPr>
        <w:pStyle w:val="PargrafodaLista"/>
        <w:numPr>
          <w:ilvl w:val="1"/>
          <w:numId w:val="16"/>
        </w:numPr>
      </w:pPr>
      <w:r w:rsidRPr="002D562E">
        <w:t xml:space="preserve">Principais </w:t>
      </w:r>
      <w:r>
        <w:t>desafios técnicos e respetivas soluções;</w:t>
      </w:r>
    </w:p>
    <w:p w14:paraId="6B6E7540" w14:textId="23021E1C" w:rsidR="004A35A7" w:rsidRDefault="004A35A7" w:rsidP="00F36FD8">
      <w:pPr>
        <w:pStyle w:val="PargrafodaLista"/>
        <w:numPr>
          <w:ilvl w:val="1"/>
          <w:numId w:val="16"/>
        </w:numPr>
      </w:pPr>
      <w:r>
        <w:t>Obstáculos não ultrapassados;</w:t>
      </w:r>
    </w:p>
    <w:p w14:paraId="07951443" w14:textId="623E83A7" w:rsidR="004A35A7" w:rsidRDefault="004A35A7" w:rsidP="00F36FD8">
      <w:pPr>
        <w:pStyle w:val="PargrafodaLista"/>
        <w:numPr>
          <w:ilvl w:val="1"/>
          <w:numId w:val="16"/>
        </w:numPr>
      </w:pPr>
      <w:r>
        <w:t>Conclusões.</w:t>
      </w:r>
    </w:p>
    <w:p w14:paraId="6CB13C09" w14:textId="433622F1" w:rsidR="00EB24B4" w:rsidRDefault="003647C5" w:rsidP="00CA6332">
      <w:r>
        <w:t>Idealizei um serviço que gerasse dinamicamente cartões personalizados</w:t>
      </w:r>
      <w:r w:rsidR="00467683">
        <w:t xml:space="preserve">, </w:t>
      </w:r>
      <w:r w:rsidR="00853860">
        <w:t xml:space="preserve">em qualquer língua, </w:t>
      </w:r>
      <w:r w:rsidR="00467683">
        <w:t xml:space="preserve">ou seja, o utilizador </w:t>
      </w:r>
      <w:r w:rsidR="00F06C00">
        <w:t xml:space="preserve">seleciona </w:t>
      </w:r>
      <w:r w:rsidR="00614A8E">
        <w:t>sua</w:t>
      </w:r>
      <w:r w:rsidR="00853860">
        <w:t xml:space="preserve"> língua</w:t>
      </w:r>
      <w:r w:rsidR="00A54DCC">
        <w:t xml:space="preserve">, seleciona </w:t>
      </w:r>
      <w:r w:rsidR="00F06C00">
        <w:t>uma imagem</w:t>
      </w:r>
      <w:r w:rsidR="007E0A23">
        <w:t>, clica no botão para gerar uma</w:t>
      </w:r>
      <w:r w:rsidR="007436D5">
        <w:t xml:space="preserve"> mensagem, preenche os campos </w:t>
      </w:r>
      <w:r w:rsidR="00EB24B4">
        <w:t>emissor e</w:t>
      </w:r>
      <w:r w:rsidR="007436D5">
        <w:t xml:space="preserve"> destinatário</w:t>
      </w:r>
      <w:r w:rsidR="00EB24B4">
        <w:t xml:space="preserve">, por fim, </w:t>
      </w:r>
      <w:r w:rsidR="007E0A23">
        <w:t xml:space="preserve">clica </w:t>
      </w:r>
      <w:r w:rsidR="00EB24B4">
        <w:t xml:space="preserve">no botão </w:t>
      </w:r>
      <w:r w:rsidR="007E0A23">
        <w:t>criar cartão</w:t>
      </w:r>
      <w:r w:rsidR="00EB24B4">
        <w:t>. P</w:t>
      </w:r>
      <w:r w:rsidR="007E0A23">
        <w:t xml:space="preserve">ode criar um número indeterminado de cartões </w:t>
      </w:r>
      <w:r w:rsidR="008C5046">
        <w:t>e seleciona qual ou quais pretende enviar a alguém.</w:t>
      </w:r>
      <w:r w:rsidR="00EB24B4">
        <w:t xml:space="preserve"> </w:t>
      </w:r>
    </w:p>
    <w:p w14:paraId="43DFC603" w14:textId="49AC4AE4" w:rsidR="00B502E0" w:rsidRDefault="00EB24B4" w:rsidP="00CA6332">
      <w:r>
        <w:t>C</w:t>
      </w:r>
      <w:r w:rsidR="003177B3">
        <w:t xml:space="preserve">omecei por </w:t>
      </w:r>
      <w:r w:rsidR="00001D10">
        <w:t>pesquis</w:t>
      </w:r>
      <w:r w:rsidR="003177B3">
        <w:t>ar</w:t>
      </w:r>
      <w:r w:rsidR="00001D10">
        <w:t xml:space="preserve"> </w:t>
      </w:r>
      <w:proofErr w:type="spellStart"/>
      <w:r w:rsidR="00001D10">
        <w:t>APIs</w:t>
      </w:r>
      <w:proofErr w:type="spellEnd"/>
      <w:r w:rsidR="003177B3">
        <w:t xml:space="preserve"> gratuitas </w:t>
      </w:r>
      <w:r w:rsidR="00A6542C">
        <w:t xml:space="preserve">simples, </w:t>
      </w:r>
      <w:r w:rsidR="003177B3">
        <w:t xml:space="preserve">que oferecessem um serviço </w:t>
      </w:r>
      <w:r w:rsidR="006F1181">
        <w:t>p</w:t>
      </w:r>
      <w:r w:rsidR="0070136C">
        <w:t>ermanente</w:t>
      </w:r>
      <w:r w:rsidR="006F1181">
        <w:t xml:space="preserve"> em modo continuou. </w:t>
      </w:r>
      <w:r w:rsidR="00A6542C">
        <w:t xml:space="preserve">Encontrei a API </w:t>
      </w:r>
      <w:hyperlink r:id="rId12" w:history="1">
        <w:proofErr w:type="spellStart"/>
        <w:r w:rsidR="008C2653" w:rsidRPr="008C2653">
          <w:rPr>
            <w:rStyle w:val="Hiperligao"/>
            <w:i/>
            <w:iCs/>
          </w:rPr>
          <w:t>Advice</w:t>
        </w:r>
        <w:proofErr w:type="spellEnd"/>
        <w:r w:rsidR="008C2653" w:rsidRPr="008C2653">
          <w:rPr>
            <w:rStyle w:val="Hiperligao"/>
            <w:i/>
            <w:iCs/>
          </w:rPr>
          <w:t xml:space="preserve"> Slip JSON API</w:t>
        </w:r>
      </w:hyperlink>
      <w:r w:rsidR="004A565F">
        <w:t xml:space="preserve"> </w:t>
      </w:r>
      <w:r w:rsidR="00A6542C">
        <w:t>que gera mensagens para os utilizadores</w:t>
      </w:r>
      <w:r w:rsidR="00A54DCC">
        <w:t xml:space="preserve"> e </w:t>
      </w:r>
      <w:r w:rsidR="008F124C">
        <w:t xml:space="preserve">o serviço da </w:t>
      </w:r>
      <w:r w:rsidR="00E47CAF">
        <w:t>google para tradução de páginas web.</w:t>
      </w:r>
      <w:r w:rsidR="009E3289">
        <w:t xml:space="preserve"> </w:t>
      </w:r>
    </w:p>
    <w:p w14:paraId="21C782B0" w14:textId="5F3C57BD" w:rsidR="00B502E0" w:rsidRPr="00B502E0" w:rsidRDefault="00B502E0" w:rsidP="00866435">
      <w:pPr>
        <w:pStyle w:val="Estilo2"/>
      </w:pPr>
      <w:bookmarkStart w:id="1" w:name="_Toc151545338"/>
      <w:r w:rsidRPr="00B502E0">
        <w:lastRenderedPageBreak/>
        <w:t>Descrição dos elementos dinâmicos implementados no website</w:t>
      </w:r>
      <w:bookmarkEnd w:id="1"/>
    </w:p>
    <w:p w14:paraId="04B0F1D8" w14:textId="1AA0F41D" w:rsidR="00C04DE1" w:rsidRDefault="00E47CAF" w:rsidP="00CA6332">
      <w:r>
        <w:t xml:space="preserve">Serviço de tradução </w:t>
      </w:r>
      <w:r w:rsidR="00C04DE1">
        <w:t xml:space="preserve"> da Google</w:t>
      </w:r>
      <w:r w:rsidR="001F3FDC">
        <w:t xml:space="preserve"> que possibilita</w:t>
      </w:r>
      <w:r w:rsidR="00D53431">
        <w:t xml:space="preserve"> a escolha da língua d</w:t>
      </w:r>
      <w:r w:rsidR="00C04DE1">
        <w:t>o utilizador.</w:t>
      </w:r>
    </w:p>
    <w:p w14:paraId="133A91FC" w14:textId="75B1E56E" w:rsidR="00C04DE1" w:rsidRDefault="00C04DE1" w:rsidP="00C04DE1">
      <w:r w:rsidRPr="001E1330">
        <w:rPr>
          <w:noProof/>
          <w:sz w:val="28"/>
          <w:szCs w:val="28"/>
        </w:rPr>
        <w:drawing>
          <wp:inline distT="0" distB="0" distL="0" distR="0" wp14:anchorId="48FF31F6" wp14:editId="012C73CD">
            <wp:extent cx="5731510" cy="119385"/>
            <wp:effectExtent l="0" t="0" r="2540" b="0"/>
            <wp:docPr id="298174884" name="Imagem 29817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1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9E8B02" w14:textId="41BDC6ED" w:rsidR="00A6542C" w:rsidRDefault="00D53431" w:rsidP="00CA6332">
      <w:r>
        <w:t xml:space="preserve">A </w:t>
      </w:r>
      <w:r w:rsidR="006C6C01">
        <w:t>API</w:t>
      </w:r>
      <w:r w:rsidR="00A55A09">
        <w:t xml:space="preserve"> </w:t>
      </w:r>
      <w:r w:rsidR="00A6542C">
        <w:t xml:space="preserve"> </w:t>
      </w:r>
      <w:hyperlink r:id="rId14" w:history="1">
        <w:proofErr w:type="spellStart"/>
        <w:r w:rsidR="00B92B51" w:rsidRPr="006C6C01">
          <w:rPr>
            <w:b/>
            <w:bCs/>
            <w:i/>
            <w:iCs/>
          </w:rPr>
          <w:t>Advice</w:t>
        </w:r>
        <w:proofErr w:type="spellEnd"/>
        <w:r w:rsidR="00B92B51" w:rsidRPr="006C6C01">
          <w:rPr>
            <w:b/>
            <w:bCs/>
            <w:i/>
            <w:iCs/>
          </w:rPr>
          <w:t xml:space="preserve"> Slip JSON API</w:t>
        </w:r>
      </w:hyperlink>
      <w:r w:rsidR="00B92B51">
        <w:t xml:space="preserve">  </w:t>
      </w:r>
      <w:r w:rsidR="006C6C01">
        <w:t>com</w:t>
      </w:r>
      <w:r w:rsidR="00A6542C">
        <w:t xml:space="preserve"> dois campos, um número e uma </w:t>
      </w:r>
      <w:proofErr w:type="spellStart"/>
      <w:r w:rsidR="00A6542C">
        <w:t>string</w:t>
      </w:r>
      <w:proofErr w:type="spellEnd"/>
      <w:r w:rsidR="00A6542C">
        <w:t>. O número identifica a mensagem</w:t>
      </w:r>
      <w:r w:rsidR="009A1242">
        <w:t xml:space="preserve"> </w:t>
      </w:r>
      <w:r w:rsidR="00A6542C">
        <w:t xml:space="preserve">e </w:t>
      </w:r>
      <w:r w:rsidR="00E0660A">
        <w:t xml:space="preserve">a </w:t>
      </w:r>
      <w:proofErr w:type="spellStart"/>
      <w:r w:rsidR="00E0660A">
        <w:t>string</w:t>
      </w:r>
      <w:proofErr w:type="spellEnd"/>
      <w:r w:rsidR="009A1242">
        <w:t xml:space="preserve"> </w:t>
      </w:r>
      <w:r w:rsidR="00E0660A">
        <w:t>o conteúd</w:t>
      </w:r>
      <w:r w:rsidR="00FC2110">
        <w:t xml:space="preserve">o </w:t>
      </w:r>
      <w:r w:rsidR="009A1242">
        <w:t>a ser</w:t>
      </w:r>
      <w:r w:rsidR="00FC2110">
        <w:t xml:space="preserve"> r</w:t>
      </w:r>
      <w:r w:rsidR="00E0660A">
        <w:t>etorna</w:t>
      </w:r>
      <w:r w:rsidR="00FC2110">
        <w:t>do.</w:t>
      </w:r>
    </w:p>
    <w:p w14:paraId="563116BF" w14:textId="3BEC2FFE" w:rsidR="00F83F47" w:rsidRPr="004730DF" w:rsidRDefault="004F5108" w:rsidP="004730DF">
      <w:pPr>
        <w:jc w:val="center"/>
      </w:pPr>
      <w:r>
        <w:rPr>
          <w:noProof/>
        </w:rPr>
        <w:drawing>
          <wp:inline distT="0" distB="0" distL="0" distR="0" wp14:anchorId="41AFAD7E" wp14:editId="77E5D6A7">
            <wp:extent cx="2227523" cy="946205"/>
            <wp:effectExtent l="0" t="0" r="1905" b="6350"/>
            <wp:docPr id="162436465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64656" name="Imagem 1" descr="Uma imagem com texto, captura de ecrã, Tipo de letr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296" cy="9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436E" w14:textId="5893FD36" w:rsidR="00F83F47" w:rsidRDefault="00441C00" w:rsidP="00866435">
      <w:pPr>
        <w:pStyle w:val="Estilo1"/>
      </w:pPr>
      <w:bookmarkStart w:id="2" w:name="_Toc151545339"/>
      <w:r w:rsidRPr="00C73584">
        <w:rPr>
          <w:noProof/>
        </w:rPr>
        <w:drawing>
          <wp:anchor distT="0" distB="0" distL="114300" distR="114300" simplePos="0" relativeHeight="251682816" behindDoc="0" locked="0" layoutInCell="1" allowOverlap="1" wp14:anchorId="30320E7D" wp14:editId="295559E4">
            <wp:simplePos x="0" y="0"/>
            <wp:positionH relativeFrom="column">
              <wp:posOffset>3556000</wp:posOffset>
            </wp:positionH>
            <wp:positionV relativeFrom="paragraph">
              <wp:posOffset>383540</wp:posOffset>
            </wp:positionV>
            <wp:extent cx="2758679" cy="5014395"/>
            <wp:effectExtent l="0" t="0" r="3810" b="0"/>
            <wp:wrapSquare wrapText="bothSides"/>
            <wp:docPr id="723258999" name="Imagem 1" descr="Uma imagem com felino grande, texto, Felinos grandes, mamíf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58999" name="Imagem 1" descr="Uma imagem com felino grande, texto, Felinos grandes, mamífer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3F47" w:rsidRPr="00F83F47">
        <w:t>Layout</w:t>
      </w:r>
      <w:bookmarkEnd w:id="2"/>
    </w:p>
    <w:p w14:paraId="51F25F51" w14:textId="0B9C6A4F" w:rsidR="00F83F47" w:rsidRPr="00F83F47" w:rsidRDefault="00441C00" w:rsidP="00F83F47">
      <w:r w:rsidRPr="00441C00">
        <w:rPr>
          <w:noProof/>
        </w:rPr>
        <w:drawing>
          <wp:anchor distT="0" distB="0" distL="114300" distR="114300" simplePos="0" relativeHeight="251681792" behindDoc="0" locked="0" layoutInCell="1" allowOverlap="1" wp14:anchorId="1AA04E4F" wp14:editId="407827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1194" cy="4534293"/>
            <wp:effectExtent l="0" t="0" r="0" b="0"/>
            <wp:wrapSquare wrapText="bothSides"/>
            <wp:docPr id="1736606936" name="Imagem 1" descr="Uma imagem com texto, mamífero, felino grande, Felinos gran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06936" name="Imagem 1" descr="Uma imagem com texto, mamífero, felino grande, Felinos grandes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5CDB9" w14:textId="0898EFF7" w:rsidR="009F1F5E" w:rsidRPr="009F1F5E" w:rsidRDefault="009F1F5E" w:rsidP="009F1F5E">
      <w:pPr>
        <w:pStyle w:val="Estilo3"/>
      </w:pPr>
      <w:bookmarkStart w:id="3" w:name="_Toc151545340"/>
      <w:r w:rsidRPr="009F1F5E">
        <w:t>Formulário</w:t>
      </w:r>
      <w:bookmarkEnd w:id="3"/>
    </w:p>
    <w:p w14:paraId="682A0337" w14:textId="494313F7" w:rsidR="00E0660A" w:rsidRDefault="00655142" w:rsidP="00CA6332">
      <w:r>
        <w:t xml:space="preserve">A página tem três botões, </w:t>
      </w:r>
      <w:r w:rsidR="000C1936">
        <w:t xml:space="preserve">o botão </w:t>
      </w:r>
      <w:r w:rsidR="000C1936" w:rsidRPr="009F1F5E">
        <w:rPr>
          <w:b/>
          <w:bCs/>
          <w:i/>
          <w:iCs/>
        </w:rPr>
        <w:t>Gerar Mensagem</w:t>
      </w:r>
      <w:r w:rsidR="000C1936">
        <w:t xml:space="preserve"> </w:t>
      </w:r>
      <w:r w:rsidR="009F1F5E">
        <w:t>q</w:t>
      </w:r>
      <w:r w:rsidR="000C1936">
        <w:t>ue</w:t>
      </w:r>
      <w:r w:rsidR="009F1F5E">
        <w:t>,</w:t>
      </w:r>
      <w:r w:rsidR="000C1936">
        <w:t xml:space="preserve"> ao clicar</w:t>
      </w:r>
      <w:r w:rsidR="009F1F5E">
        <w:t>,</w:t>
      </w:r>
      <w:r w:rsidR="000C1936">
        <w:t xml:space="preserve"> </w:t>
      </w:r>
      <w:r w:rsidR="009F1F5E">
        <w:t>mostra</w:t>
      </w:r>
      <w:r w:rsidR="000C1936">
        <w:t xml:space="preserve"> uma mensagem</w:t>
      </w:r>
      <w:r w:rsidR="009F1F5E">
        <w:t xml:space="preserve"> aleatória. O</w:t>
      </w:r>
      <w:r w:rsidR="000C1936">
        <w:t xml:space="preserve"> utilizador tem a possibilidade de g</w:t>
      </w:r>
      <w:r w:rsidR="009F1F5E">
        <w:t>e</w:t>
      </w:r>
      <w:r w:rsidR="000C1936">
        <w:t>rar novas mensagens</w:t>
      </w:r>
      <w:r w:rsidR="009F1F5E">
        <w:t xml:space="preserve">, até encontrar uma que achar mais </w:t>
      </w:r>
      <w:r w:rsidR="009F1F5E">
        <w:lastRenderedPageBreak/>
        <w:t>adequada.</w:t>
      </w:r>
      <w:r w:rsidR="00866435">
        <w:t xml:space="preserve"> O botão </w:t>
      </w:r>
      <w:r w:rsidR="00866435" w:rsidRPr="00FC40CA">
        <w:rPr>
          <w:b/>
          <w:bCs/>
          <w:i/>
          <w:iCs/>
        </w:rPr>
        <w:t>Criar Cartão</w:t>
      </w:r>
      <w:r w:rsidR="00866435">
        <w:t>, tal como o nome indica, cria o objeto cartão e mostra-o na página.</w:t>
      </w:r>
      <w:r w:rsidR="00FC40CA">
        <w:t xml:space="preserve"> O botão </w:t>
      </w:r>
      <w:r w:rsidR="00FC40CA" w:rsidRPr="00FC40CA">
        <w:rPr>
          <w:b/>
          <w:bCs/>
          <w:i/>
          <w:iCs/>
        </w:rPr>
        <w:t>Enviar Cartão</w:t>
      </w:r>
      <w:r w:rsidR="00FC40CA">
        <w:t xml:space="preserve">, </w:t>
      </w:r>
      <w:r w:rsidR="00FC40CA" w:rsidRPr="00FC40CA">
        <w:t xml:space="preserve">envia </w:t>
      </w:r>
      <w:r w:rsidR="00FC40CA">
        <w:t xml:space="preserve">o cartão personalizado para o destinatário. (esta funcionalidade </w:t>
      </w:r>
      <w:r w:rsidR="00D819F5">
        <w:t xml:space="preserve">ainda </w:t>
      </w:r>
      <w:r w:rsidR="00FC40CA">
        <w:t>não está implementada).</w:t>
      </w:r>
    </w:p>
    <w:p w14:paraId="07E0EB23" w14:textId="6335F557" w:rsidR="00FC40CA" w:rsidRDefault="006C6C01" w:rsidP="00CA6332">
      <w:r>
        <w:t xml:space="preserve">Foi inserido </w:t>
      </w:r>
      <w:r w:rsidR="00FC40CA">
        <w:t>dois campos d</w:t>
      </w:r>
      <w:r>
        <w:t xml:space="preserve">o tipo </w:t>
      </w:r>
      <w:r w:rsidR="00FC40CA">
        <w:t xml:space="preserve">texto, para </w:t>
      </w:r>
      <w:r>
        <w:t xml:space="preserve">o utilizador inserir </w:t>
      </w:r>
      <w:r w:rsidR="00FC40CA">
        <w:t>o nome do destinatário e o</w:t>
      </w:r>
      <w:r>
        <w:t xml:space="preserve"> nome do</w:t>
      </w:r>
      <w:r w:rsidR="00FC40CA">
        <w:t xml:space="preserve"> emissor. </w:t>
      </w:r>
    </w:p>
    <w:p w14:paraId="096839CA" w14:textId="311B5649" w:rsidR="00E234DC" w:rsidRDefault="006C6C01" w:rsidP="00CA6332">
      <w:r>
        <w:t xml:space="preserve">Por </w:t>
      </w:r>
      <w:r w:rsidR="00E9340A">
        <w:t>último,</w:t>
      </w:r>
      <w:r>
        <w:t xml:space="preserve"> </w:t>
      </w:r>
      <w:r w:rsidR="00E9340A">
        <w:t>foi colocado u</w:t>
      </w:r>
      <w:r w:rsidR="00361F62">
        <w:t xml:space="preserve">ma </w:t>
      </w:r>
      <w:proofErr w:type="spellStart"/>
      <w:r w:rsidR="00361F62" w:rsidRPr="00E9340A">
        <w:rPr>
          <w:i/>
          <w:iCs/>
        </w:rPr>
        <w:t>label</w:t>
      </w:r>
      <w:proofErr w:type="spellEnd"/>
      <w:r w:rsidR="00361F62" w:rsidRPr="00E9340A">
        <w:rPr>
          <w:i/>
          <w:iCs/>
        </w:rPr>
        <w:t xml:space="preserve"> </w:t>
      </w:r>
      <w:r w:rsidR="00361F62">
        <w:t xml:space="preserve">para </w:t>
      </w:r>
      <w:r w:rsidR="00E9340A">
        <w:t xml:space="preserve">o utilizador </w:t>
      </w:r>
      <w:r w:rsidR="00361F62">
        <w:t>inserir uma imagem, fazendo</w:t>
      </w:r>
      <w:r w:rsidR="00361F62" w:rsidRPr="000B5432">
        <w:t xml:space="preserve"> upload</w:t>
      </w:r>
      <w:r w:rsidR="00361F62">
        <w:t xml:space="preserve"> </w:t>
      </w:r>
      <w:r w:rsidR="006F25EC">
        <w:t>do</w:t>
      </w:r>
      <w:r w:rsidR="00361F62">
        <w:t xml:space="preserve"> </w:t>
      </w:r>
      <w:r w:rsidR="00D819F5">
        <w:t xml:space="preserve">seu </w:t>
      </w:r>
      <w:r w:rsidR="00361F62">
        <w:t>computador.</w:t>
      </w:r>
    </w:p>
    <w:p w14:paraId="70256914" w14:textId="542AE92A" w:rsidR="00E234DC" w:rsidRDefault="00E234DC" w:rsidP="006A128E">
      <w:pPr>
        <w:pStyle w:val="Estilo1"/>
      </w:pPr>
      <w:bookmarkStart w:id="4" w:name="_Toc151545341"/>
      <w:r>
        <w:t>código</w:t>
      </w:r>
      <w:bookmarkEnd w:id="4"/>
    </w:p>
    <w:p w14:paraId="7B0473B1" w14:textId="06956680" w:rsidR="00D819F5" w:rsidRDefault="001C1A1E" w:rsidP="006A128E">
      <w:pPr>
        <w:pStyle w:val="Estilo3"/>
      </w:pPr>
      <w:bookmarkStart w:id="5" w:name="_Toc151545342"/>
      <w:r>
        <w:t>declaração e inicialização de variaveis e constantes</w:t>
      </w:r>
      <w:bookmarkEnd w:id="5"/>
    </w:p>
    <w:p w14:paraId="628CB1BF" w14:textId="0672EC66" w:rsidR="0041282B" w:rsidRPr="001037BA" w:rsidRDefault="0041282B" w:rsidP="001037BA">
      <w:pPr>
        <w:rPr>
          <w:u w:val="single"/>
        </w:rPr>
      </w:pPr>
      <w:r w:rsidRPr="001037BA">
        <w:rPr>
          <w:noProof/>
        </w:rPr>
        <w:drawing>
          <wp:inline distT="0" distB="0" distL="0" distR="0" wp14:anchorId="01E3B983" wp14:editId="0B26DDFB">
            <wp:extent cx="5731510" cy="4541520"/>
            <wp:effectExtent l="0" t="0" r="2540" b="0"/>
            <wp:docPr id="145818488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84881" name="Imagem 1" descr="Uma imagem com texto, captura de ecrã, Tipo de letra, númer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EC43" w14:textId="120F8449" w:rsidR="009F1F5E" w:rsidRDefault="0041282B" w:rsidP="00CA6332">
      <w:r w:rsidRPr="00D819F5">
        <w:rPr>
          <w:rFonts w:asciiTheme="minorHAnsi" w:eastAsia="Times New Roman" w:hAnsiTheme="minorHAnsi" w:cstheme="minorHAnsi"/>
          <w:lang w:eastAsia="pt-PT"/>
        </w:rPr>
        <w:t>Fo</w:t>
      </w:r>
      <w:r w:rsidR="0047403E" w:rsidRPr="00D819F5">
        <w:rPr>
          <w:rFonts w:asciiTheme="minorHAnsi" w:eastAsia="Times New Roman" w:hAnsiTheme="minorHAnsi" w:cstheme="minorHAnsi"/>
          <w:lang w:eastAsia="pt-PT"/>
        </w:rPr>
        <w:t>ram</w:t>
      </w:r>
      <w:r w:rsidRPr="00D819F5">
        <w:rPr>
          <w:rFonts w:asciiTheme="minorHAnsi" w:eastAsia="Times New Roman" w:hAnsiTheme="minorHAnsi" w:cstheme="minorHAnsi"/>
          <w:lang w:eastAsia="pt-PT"/>
        </w:rPr>
        <w:t xml:space="preserve"> </w:t>
      </w:r>
      <w:r w:rsidR="00EC490D" w:rsidRPr="00D819F5">
        <w:rPr>
          <w:rFonts w:asciiTheme="minorHAnsi" w:eastAsia="Times New Roman" w:hAnsiTheme="minorHAnsi" w:cstheme="minorHAnsi"/>
          <w:lang w:eastAsia="pt-PT"/>
        </w:rPr>
        <w:t>declarados</w:t>
      </w:r>
      <w:r w:rsidR="0047403E" w:rsidRPr="00D819F5">
        <w:rPr>
          <w:rFonts w:asciiTheme="minorHAnsi" w:eastAsia="Times New Roman" w:hAnsiTheme="minorHAnsi" w:cstheme="minorHAnsi"/>
          <w:lang w:eastAsia="pt-PT"/>
        </w:rPr>
        <w:t xml:space="preserve"> </w:t>
      </w:r>
      <w:r w:rsidR="00C43BB1" w:rsidRPr="00D819F5">
        <w:rPr>
          <w:rFonts w:asciiTheme="minorHAnsi" w:eastAsia="Times New Roman" w:hAnsiTheme="minorHAnsi" w:cstheme="minorHAnsi"/>
          <w:lang w:eastAsia="pt-PT"/>
        </w:rPr>
        <w:t xml:space="preserve">oito constantes para </w:t>
      </w:r>
      <w:r w:rsidR="006B7297" w:rsidRPr="00D819F5">
        <w:rPr>
          <w:rFonts w:asciiTheme="minorHAnsi" w:eastAsia="Times New Roman" w:hAnsiTheme="minorHAnsi" w:cstheme="minorHAnsi"/>
          <w:lang w:eastAsia="pt-PT"/>
        </w:rPr>
        <w:t>guardar as informações dos objetos do DOM</w:t>
      </w:r>
      <w:r w:rsidR="00105817" w:rsidRPr="00D819F5">
        <w:rPr>
          <w:rFonts w:asciiTheme="minorHAnsi" w:eastAsia="Times New Roman" w:hAnsiTheme="minorHAnsi" w:cstheme="minorHAnsi"/>
          <w:lang w:eastAsia="pt-PT"/>
        </w:rPr>
        <w:t xml:space="preserve"> (</w:t>
      </w:r>
      <w:r w:rsidR="0047403E" w:rsidRPr="00D819F5">
        <w:rPr>
          <w:rFonts w:asciiTheme="minorHAnsi" w:eastAsia="Times New Roman" w:hAnsiTheme="minorHAnsi" w:cstheme="minorHAnsi"/>
          <w:lang w:eastAsia="pt-PT"/>
        </w:rPr>
        <w:t>botões</w:t>
      </w:r>
      <w:r w:rsidR="00105817" w:rsidRPr="00D819F5">
        <w:rPr>
          <w:rFonts w:asciiTheme="minorHAnsi" w:eastAsia="Times New Roman" w:hAnsiTheme="minorHAnsi" w:cstheme="minorHAnsi"/>
          <w:lang w:eastAsia="pt-PT"/>
        </w:rPr>
        <w:t xml:space="preserve">, caixas de texto, </w:t>
      </w:r>
      <w:proofErr w:type="spellStart"/>
      <w:r w:rsidR="00105817" w:rsidRPr="00D819F5">
        <w:rPr>
          <w:rFonts w:asciiTheme="minorHAnsi" w:eastAsia="Times New Roman" w:hAnsiTheme="minorHAnsi" w:cstheme="minorHAnsi"/>
          <w:lang w:eastAsia="pt-PT"/>
        </w:rPr>
        <w:t>labels</w:t>
      </w:r>
      <w:proofErr w:type="spellEnd"/>
      <w:r w:rsidR="00105817" w:rsidRPr="00D819F5">
        <w:rPr>
          <w:rFonts w:asciiTheme="minorHAnsi" w:eastAsia="Times New Roman" w:hAnsiTheme="minorHAnsi" w:cstheme="minorHAnsi"/>
          <w:lang w:eastAsia="pt-PT"/>
        </w:rPr>
        <w:t xml:space="preserve"> e </w:t>
      </w:r>
      <w:r w:rsidR="00EC490D" w:rsidRPr="00D819F5">
        <w:rPr>
          <w:rFonts w:asciiTheme="minorHAnsi" w:eastAsia="Times New Roman" w:hAnsiTheme="minorHAnsi" w:cstheme="minorHAnsi"/>
          <w:lang w:eastAsia="pt-PT"/>
        </w:rPr>
        <w:t>input-file</w:t>
      </w:r>
      <w:r w:rsidR="00105817" w:rsidRPr="00D819F5">
        <w:rPr>
          <w:rFonts w:asciiTheme="minorHAnsi" w:eastAsia="Times New Roman" w:hAnsiTheme="minorHAnsi" w:cstheme="minorHAnsi"/>
          <w:lang w:eastAsia="pt-PT"/>
        </w:rPr>
        <w:t>)</w:t>
      </w:r>
      <w:r w:rsidR="006B7297" w:rsidRPr="00D819F5">
        <w:rPr>
          <w:rFonts w:asciiTheme="minorHAnsi" w:eastAsia="Times New Roman" w:hAnsiTheme="minorHAnsi" w:cstheme="minorHAnsi"/>
          <w:lang w:eastAsia="pt-PT"/>
        </w:rPr>
        <w:t xml:space="preserve">. </w:t>
      </w:r>
      <w:r w:rsidR="0027639F" w:rsidRPr="00D819F5">
        <w:rPr>
          <w:rFonts w:asciiTheme="minorHAnsi" w:eastAsia="Times New Roman" w:hAnsiTheme="minorHAnsi" w:cstheme="minorHAnsi"/>
          <w:lang w:eastAsia="pt-PT"/>
        </w:rPr>
        <w:t xml:space="preserve">Foi criado um objeto </w:t>
      </w:r>
      <w:proofErr w:type="spellStart"/>
      <w:r w:rsidR="0047403E" w:rsidRPr="00D819F5">
        <w:rPr>
          <w:rFonts w:asciiTheme="minorHAnsi" w:eastAsia="Times New Roman" w:hAnsiTheme="minorHAnsi" w:cstheme="minorHAnsi"/>
          <w:lang w:eastAsia="pt-PT"/>
        </w:rPr>
        <w:t>card</w:t>
      </w:r>
      <w:proofErr w:type="spellEnd"/>
      <w:r w:rsidR="0047403E" w:rsidRPr="00D819F5">
        <w:rPr>
          <w:rFonts w:asciiTheme="minorHAnsi" w:eastAsia="Times New Roman" w:hAnsiTheme="minorHAnsi" w:cstheme="minorHAnsi"/>
          <w:lang w:eastAsia="pt-PT"/>
        </w:rPr>
        <w:t xml:space="preserve">  com quatro elementos, </w:t>
      </w:r>
      <w:r w:rsidR="00B5698B" w:rsidRPr="00D819F5">
        <w:rPr>
          <w:rFonts w:asciiTheme="minorHAnsi" w:eastAsia="Times New Roman" w:hAnsiTheme="minorHAnsi" w:cstheme="minorHAnsi"/>
          <w:lang w:eastAsia="pt-PT"/>
        </w:rPr>
        <w:t>nome do emissor, nome do destinatário, mensagem e imagem.</w:t>
      </w:r>
    </w:p>
    <w:p w14:paraId="7BA77467" w14:textId="5F818148" w:rsidR="009F1F5E" w:rsidRPr="007A0DD9" w:rsidRDefault="0050683F" w:rsidP="00D3190F">
      <w:pPr>
        <w:jc w:val="center"/>
      </w:pPr>
      <w:r w:rsidRPr="0050683F">
        <w:rPr>
          <w:noProof/>
        </w:rPr>
        <w:lastRenderedPageBreak/>
        <w:drawing>
          <wp:inline distT="0" distB="0" distL="0" distR="0" wp14:anchorId="06498EDC" wp14:editId="033E0148">
            <wp:extent cx="3103990" cy="1229055"/>
            <wp:effectExtent l="0" t="0" r="1270" b="9525"/>
            <wp:docPr id="568887975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87975" name="Imagem 1" descr="Uma imagem com texto, captura de ecrã, Tipo de letra, fil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8176" cy="12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ED8F" w14:textId="19E4A3DB" w:rsidR="00EF60B6" w:rsidRDefault="0050683F" w:rsidP="00706D60">
      <w:pPr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</w:pPr>
      <w:r w:rsidRPr="0050683F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 xml:space="preserve">Foi </w:t>
      </w:r>
      <w:r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 xml:space="preserve">criado </w:t>
      </w:r>
      <w:r w:rsidR="00D819F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o</w:t>
      </w:r>
      <w:r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array</w:t>
      </w:r>
      <w:proofErr w:type="spellEnd"/>
      <w:r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 xml:space="preserve"> </w:t>
      </w:r>
      <w:proofErr w:type="spellStart"/>
      <w:r w:rsidR="00EF60B6" w:rsidRPr="00EF60B6">
        <w:rPr>
          <w:rFonts w:ascii="Consolas" w:eastAsia="Times New Roman" w:hAnsi="Consolas" w:cs="Times New Roman"/>
          <w:i/>
          <w:iCs/>
          <w:color w:val="001080"/>
          <w:sz w:val="21"/>
          <w:szCs w:val="21"/>
          <w:lang w:eastAsia="pt-PT"/>
        </w:rPr>
        <w:t>myArrCards</w:t>
      </w:r>
      <w:proofErr w:type="spellEnd"/>
      <w:r w:rsidR="00EF60B6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 xml:space="preserve">, </w:t>
      </w:r>
      <w:r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 xml:space="preserve">para guardar </w:t>
      </w:r>
      <w:r w:rsidR="00EF60B6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as informações do objeto</w:t>
      </w:r>
      <w:r w:rsidR="00507F07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 xml:space="preserve"> </w:t>
      </w:r>
      <w:r w:rsidR="00862A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 xml:space="preserve">do tipo </w:t>
      </w:r>
      <w:r w:rsidR="00507F07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card</w:t>
      </w:r>
      <w:r w:rsidR="00EF60B6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 xml:space="preserve">. </w:t>
      </w:r>
    </w:p>
    <w:p w14:paraId="60BEFD7D" w14:textId="19E83918" w:rsidR="00312111" w:rsidRPr="00D819F5" w:rsidRDefault="00312111" w:rsidP="00D819F5">
      <w:pPr>
        <w:pStyle w:val="Estilo3"/>
      </w:pPr>
      <w:bookmarkStart w:id="6" w:name="_Toc151545343"/>
      <w:r w:rsidRPr="00D819F5">
        <w:t>Métodos</w:t>
      </w:r>
      <w:bookmarkEnd w:id="6"/>
      <w:r w:rsidRPr="00D819F5">
        <w:t xml:space="preserve"> </w:t>
      </w:r>
    </w:p>
    <w:p w14:paraId="5997FB86" w14:textId="0589B9DE" w:rsidR="00DB6971" w:rsidRPr="00B22B76" w:rsidRDefault="00196BE6" w:rsidP="00B22B76">
      <w:pPr>
        <w:pStyle w:val="Estilo4"/>
      </w:pPr>
      <w:bookmarkStart w:id="7" w:name="_Toc151545344"/>
      <w:r w:rsidRPr="00B22B76">
        <w:t>Locals</w:t>
      </w:r>
      <w:r w:rsidR="00B22B76" w:rsidRPr="00B22B76">
        <w:t>tore</w:t>
      </w:r>
      <w:bookmarkEnd w:id="7"/>
    </w:p>
    <w:p w14:paraId="1519EB26" w14:textId="00675CA8" w:rsidR="00312111" w:rsidRPr="00DB6971" w:rsidRDefault="00DB6971" w:rsidP="00DB697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pt-PT"/>
        </w:rPr>
      </w:pPr>
      <w:r w:rsidRPr="00DB6971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//mostrar os dados contidos no </w:t>
      </w:r>
      <w:proofErr w:type="spellStart"/>
      <w:r w:rsidRPr="00DB6971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localstorage</w:t>
      </w:r>
      <w:proofErr w:type="spellEnd"/>
    </w:p>
    <w:p w14:paraId="5828659B" w14:textId="77777777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</w:t>
      </w:r>
      <w:proofErr w:type="gramStart"/>
      <w:r w:rsidRPr="00312111">
        <w:rPr>
          <w:rFonts w:ascii="Consolas" w:eastAsia="Times New Roman" w:hAnsi="Consolas" w:cs="Times New Roman"/>
          <w:color w:val="AF00DB"/>
          <w:sz w:val="21"/>
          <w:szCs w:val="21"/>
          <w:lang w:val="en-US" w:eastAsia="pt-PT"/>
        </w:rPr>
        <w:t>if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(</w:t>
      </w:r>
      <w:proofErr w:type="spellStart"/>
      <w:proofErr w:type="gramEnd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localStorage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.</w:t>
      </w:r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myArrCards</w:t>
      </w:r>
      <w:proofErr w:type="spell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){</w:t>
      </w:r>
    </w:p>
    <w:p w14:paraId="20CECB4B" w14:textId="77777777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arrAux</w:t>
      </w:r>
      <w:proofErr w:type="spell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=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JSON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.</w:t>
      </w:r>
      <w:r w:rsidRPr="00312111">
        <w:rPr>
          <w:rFonts w:ascii="Consolas" w:eastAsia="Times New Roman" w:hAnsi="Consolas" w:cs="Times New Roman"/>
          <w:color w:val="795E26"/>
          <w:sz w:val="21"/>
          <w:szCs w:val="21"/>
          <w:lang w:val="en-US" w:eastAsia="pt-PT"/>
        </w:rPr>
        <w:t>parse</w:t>
      </w:r>
      <w:proofErr w:type="spell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(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localStorage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.</w:t>
      </w:r>
      <w:r w:rsidRPr="00312111">
        <w:rPr>
          <w:rFonts w:ascii="Consolas" w:eastAsia="Times New Roman" w:hAnsi="Consolas" w:cs="Times New Roman"/>
          <w:color w:val="795E26"/>
          <w:sz w:val="21"/>
          <w:szCs w:val="21"/>
          <w:lang w:val="en-US" w:eastAsia="pt-PT"/>
        </w:rPr>
        <w:t>getItem</w:t>
      </w:r>
      <w:proofErr w:type="spell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(</w:t>
      </w: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</w:t>
      </w:r>
      <w:proofErr w:type="spellStart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myArrCards</w:t>
      </w:r>
      <w:proofErr w:type="spellEnd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)</w:t>
      </w:r>
      <w:proofErr w:type="gramStart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);</w:t>
      </w:r>
      <w:proofErr w:type="gramEnd"/>
    </w:p>
    <w:p w14:paraId="3859C9DF" w14:textId="77777777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    }</w:t>
      </w:r>
    </w:p>
    <w:p w14:paraId="67A250BE" w14:textId="77777777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</w:p>
    <w:p w14:paraId="5925AE21" w14:textId="77777777" w:rsidR="00DB697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 </w:t>
      </w:r>
      <w:proofErr w:type="gramStart"/>
      <w:r w:rsidRPr="00312111">
        <w:rPr>
          <w:rFonts w:ascii="Consolas" w:eastAsia="Times New Roman" w:hAnsi="Consolas" w:cs="Times New Roman"/>
          <w:color w:val="AF00DB"/>
          <w:sz w:val="21"/>
          <w:szCs w:val="21"/>
          <w:lang w:val="en-US" w:eastAsia="pt-PT"/>
        </w:rPr>
        <w:t>for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( </w:t>
      </w:r>
      <w:r w:rsidRPr="00312111">
        <w:rPr>
          <w:rFonts w:ascii="Consolas" w:eastAsia="Times New Roman" w:hAnsi="Consolas" w:cs="Times New Roman"/>
          <w:color w:val="0000FF"/>
          <w:sz w:val="21"/>
          <w:szCs w:val="21"/>
          <w:lang w:val="en-US" w:eastAsia="pt-PT"/>
        </w:rPr>
        <w:t>let</w:t>
      </w:r>
      <w:proofErr w:type="gram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i</w:t>
      </w:r>
      <w:proofErr w:type="spell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</w:t>
      </w:r>
      <w:r w:rsidRPr="00312111">
        <w:rPr>
          <w:rFonts w:ascii="Consolas" w:eastAsia="Times New Roman" w:hAnsi="Consolas" w:cs="Times New Roman"/>
          <w:color w:val="0000FF"/>
          <w:sz w:val="21"/>
          <w:szCs w:val="21"/>
          <w:lang w:val="en-US" w:eastAsia="pt-PT"/>
        </w:rPr>
        <w:t>in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arrAux</w:t>
      </w:r>
      <w:proofErr w:type="spell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)</w:t>
      </w:r>
    </w:p>
    <w:p w14:paraId="590075F8" w14:textId="295FBEC1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{</w:t>
      </w:r>
    </w:p>
    <w:p w14:paraId="65E2AA63" w14:textId="04627DBF" w:rsidR="00DB697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 </w:t>
      </w:r>
      <w:proofErr w:type="spellStart"/>
      <w:proofErr w:type="gramStart"/>
      <w:r w:rsidRPr="00312111">
        <w:rPr>
          <w:rFonts w:ascii="Consolas" w:eastAsia="Times New Roman" w:hAnsi="Consolas" w:cs="Times New Roman"/>
          <w:color w:val="0070C1"/>
          <w:sz w:val="21"/>
          <w:szCs w:val="21"/>
          <w:lang w:val="en-US" w:eastAsia="pt-PT"/>
        </w:rPr>
        <w:t>cards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.</w:t>
      </w:r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innerHTML</w:t>
      </w:r>
      <w:proofErr w:type="spellEnd"/>
      <w:proofErr w:type="gram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+= </w:t>
      </w:r>
    </w:p>
    <w:p w14:paraId="0B142FFC" w14:textId="77777777" w:rsidR="00DB697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'&lt;div class="card border-success mb-3" style="max-width: 18rem;"&gt;'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</w:t>
      </w:r>
    </w:p>
    <w:p w14:paraId="6C25CF83" w14:textId="20818BC0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 xml:space="preserve">'&lt;div class=" lead card-header </w:t>
      </w:r>
      <w:proofErr w:type="spellStart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bg</w:t>
      </w:r>
      <w:proofErr w:type="spellEnd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-transparent border-success"&gt; Para: 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 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arrAux</w:t>
      </w:r>
      <w:proofErr w:type="spell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[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i</w:t>
      </w:r>
      <w:proofErr w:type="spellEnd"/>
      <w:proofErr w:type="gramStart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].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NomeDestina</w:t>
      </w:r>
      <w:proofErr w:type="spellEnd"/>
      <w:proofErr w:type="gram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 </w:t>
      </w: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'&lt;/div&gt;'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</w:t>
      </w:r>
    </w:p>
    <w:p w14:paraId="0196B5A1" w14:textId="16B53739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'&lt;div class="card-body text-success "&gt;'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</w:t>
      </w:r>
    </w:p>
    <w:p w14:paraId="0DC28E39" w14:textId="724A80D4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'&lt;</w:t>
      </w:r>
      <w:proofErr w:type="spellStart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img</w:t>
      </w:r>
      <w:proofErr w:type="spellEnd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 xml:space="preserve"> </w:t>
      </w:r>
      <w:proofErr w:type="spellStart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src</w:t>
      </w:r>
      <w:proofErr w:type="spellEnd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="'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+ 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arrAux</w:t>
      </w:r>
      <w:proofErr w:type="spell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[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i</w:t>
      </w:r>
      <w:proofErr w:type="spellEnd"/>
      <w:proofErr w:type="gramStart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].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imagem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.</w:t>
      </w:r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src</w:t>
      </w:r>
      <w:proofErr w:type="spellEnd"/>
      <w:proofErr w:type="gram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+ </w:t>
      </w: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'" class="card-</w:t>
      </w:r>
      <w:proofErr w:type="spellStart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img</w:t>
      </w:r>
      <w:proofErr w:type="spellEnd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-top" alt="..."&gt;'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</w:t>
      </w:r>
    </w:p>
    <w:p w14:paraId="7BD6E50A" w14:textId="62B3B913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'&lt;h5 class="card-title"&gt;Message &lt;/h5&gt;'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</w:t>
      </w:r>
    </w:p>
    <w:p w14:paraId="7E1DAF25" w14:textId="13159F13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'&lt;p class="card-text"&gt;'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 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arrAux</w:t>
      </w:r>
      <w:proofErr w:type="spell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[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i</w:t>
      </w:r>
      <w:proofErr w:type="spellEnd"/>
      <w:proofErr w:type="gramStart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].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Mensagem</w:t>
      </w:r>
      <w:proofErr w:type="spellEnd"/>
      <w:proofErr w:type="gram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+ </w:t>
      </w: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'&lt;/p&gt;'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</w:t>
      </w:r>
    </w:p>
    <w:p w14:paraId="53D5266F" w14:textId="56DE9715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'&lt;/div&gt;'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</w:t>
      </w:r>
    </w:p>
    <w:p w14:paraId="3330643D" w14:textId="7A5DBE5D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 w:eastAsia="pt-PT"/>
        </w:rPr>
      </w:pP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 xml:space="preserve">'&lt;div class="lead card-footer </w:t>
      </w:r>
      <w:proofErr w:type="spellStart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bg</w:t>
      </w:r>
      <w:proofErr w:type="spellEnd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-transparent border-success"&gt; De: 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arrAux</w:t>
      </w:r>
      <w:proofErr w:type="spell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[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i</w:t>
      </w:r>
      <w:proofErr w:type="spellEnd"/>
      <w:proofErr w:type="gramStart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>].</w:t>
      </w:r>
      <w:proofErr w:type="spellStart"/>
      <w:r w:rsidRPr="00312111">
        <w:rPr>
          <w:rFonts w:ascii="Consolas" w:eastAsia="Times New Roman" w:hAnsi="Consolas" w:cs="Times New Roman"/>
          <w:color w:val="001080"/>
          <w:sz w:val="21"/>
          <w:szCs w:val="21"/>
          <w:lang w:val="en-US" w:eastAsia="pt-PT"/>
        </w:rPr>
        <w:t>NomeEmissor</w:t>
      </w:r>
      <w:proofErr w:type="spellEnd"/>
      <w:proofErr w:type="gramEnd"/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 </w:t>
      </w: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val="en-US" w:eastAsia="pt-PT"/>
        </w:rPr>
        <w:t>'&lt;/div&gt;'</w:t>
      </w: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val="en-US" w:eastAsia="pt-PT"/>
        </w:rPr>
        <w:t xml:space="preserve"> +</w:t>
      </w:r>
    </w:p>
    <w:p w14:paraId="628251EC" w14:textId="19A79F5E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pt-PT"/>
        </w:rPr>
      </w:pPr>
      <w:r w:rsidRPr="00312111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'&lt;/</w:t>
      </w:r>
      <w:proofErr w:type="spellStart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div</w:t>
      </w:r>
      <w:proofErr w:type="spellEnd"/>
      <w:r w:rsidRPr="00312111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&gt;'</w:t>
      </w:r>
    </w:p>
    <w:p w14:paraId="3C8DBBCD" w14:textId="77777777" w:rsidR="00312111" w:rsidRPr="00312111" w:rsidRDefault="00312111" w:rsidP="0031211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pt-PT"/>
        </w:rPr>
      </w:pPr>
      <w:r w:rsidRPr="00312111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14:paraId="6ADC8FD3" w14:textId="77777777" w:rsidR="00312111" w:rsidRDefault="00312111" w:rsidP="00706D60">
      <w:pPr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</w:pPr>
    </w:p>
    <w:p w14:paraId="5A0731FF" w14:textId="01E2DB17" w:rsidR="001A70F2" w:rsidRPr="0068442C" w:rsidRDefault="00507F07" w:rsidP="00706D60">
      <w:pPr>
        <w:rPr>
          <w:lang w:bidi="pt-PT"/>
        </w:rPr>
      </w:pPr>
      <w:r w:rsidRPr="0068442C">
        <w:rPr>
          <w:lang w:bidi="pt-PT"/>
        </w:rPr>
        <w:t xml:space="preserve"> </w:t>
      </w:r>
      <w:r w:rsidR="0050683F">
        <w:rPr>
          <w:lang w:bidi="pt-PT"/>
        </w:rPr>
        <w:t xml:space="preserve"> </w:t>
      </w:r>
      <w:r w:rsidR="00DB6971" w:rsidRPr="0068442C">
        <w:rPr>
          <w:lang w:bidi="pt-PT"/>
        </w:rPr>
        <w:t xml:space="preserve">Este código serve para mostrar na página todos os cartões </w:t>
      </w:r>
      <w:r w:rsidR="00A044FA" w:rsidRPr="0068442C">
        <w:rPr>
          <w:lang w:bidi="pt-PT"/>
        </w:rPr>
        <w:t>que foram gerados</w:t>
      </w:r>
      <w:r w:rsidR="00577225" w:rsidRPr="0068442C">
        <w:rPr>
          <w:lang w:bidi="pt-PT"/>
        </w:rPr>
        <w:t xml:space="preserve"> e guardados no </w:t>
      </w:r>
      <w:proofErr w:type="spellStart"/>
      <w:r w:rsidR="00577225" w:rsidRPr="0068442C">
        <w:rPr>
          <w:lang w:bidi="pt-PT"/>
        </w:rPr>
        <w:t>LocalStore</w:t>
      </w:r>
      <w:proofErr w:type="spellEnd"/>
      <w:r w:rsidR="00504A90" w:rsidRPr="0068442C">
        <w:rPr>
          <w:lang w:bidi="pt-PT"/>
        </w:rPr>
        <w:t xml:space="preserve">. </w:t>
      </w:r>
      <w:r w:rsidR="00A044FA" w:rsidRPr="0068442C">
        <w:rPr>
          <w:lang w:bidi="pt-PT"/>
        </w:rPr>
        <w:t xml:space="preserve">A imagem não está a funcionar, </w:t>
      </w:r>
      <w:r w:rsidR="007E5705" w:rsidRPr="0068442C">
        <w:rPr>
          <w:lang w:bidi="pt-PT"/>
        </w:rPr>
        <w:t>surge todos os dados menos a imagem.</w:t>
      </w:r>
    </w:p>
    <w:p w14:paraId="28A998EE" w14:textId="59D215EC" w:rsidR="00BE1A2A" w:rsidRDefault="00196BE6" w:rsidP="00B22B76">
      <w:pPr>
        <w:pStyle w:val="Estilo4"/>
        <w:rPr>
          <w:lang w:bidi="pt-PT"/>
        </w:rPr>
      </w:pPr>
      <w:bookmarkStart w:id="8" w:name="_Toc151545345"/>
      <w:r>
        <w:rPr>
          <w:lang w:bidi="pt-PT"/>
        </w:rPr>
        <w:lastRenderedPageBreak/>
        <w:t xml:space="preserve">Criar </w:t>
      </w:r>
      <w:r w:rsidR="00B944A7">
        <w:rPr>
          <w:lang w:bidi="pt-PT"/>
        </w:rPr>
        <w:t xml:space="preserve">e ler </w:t>
      </w:r>
      <w:r w:rsidR="001314DD">
        <w:rPr>
          <w:lang w:bidi="pt-PT"/>
        </w:rPr>
        <w:t>um</w:t>
      </w:r>
      <w:r w:rsidR="00B944A7">
        <w:rPr>
          <w:lang w:bidi="pt-PT"/>
        </w:rPr>
        <w:t xml:space="preserve"> ficheiro de</w:t>
      </w:r>
      <w:r>
        <w:rPr>
          <w:lang w:bidi="pt-PT"/>
        </w:rPr>
        <w:t xml:space="preserve"> imagem</w:t>
      </w:r>
      <w:bookmarkEnd w:id="8"/>
      <w:r>
        <w:rPr>
          <w:lang w:bidi="pt-PT"/>
        </w:rPr>
        <w:t xml:space="preserve"> </w:t>
      </w:r>
    </w:p>
    <w:p w14:paraId="70FED1A5" w14:textId="77777777" w:rsidR="00D3190F" w:rsidRDefault="00D3190F" w:rsidP="00D3190F">
      <w:pPr>
        <w:pStyle w:val="Estilo4"/>
        <w:spacing w:before="120"/>
        <w:rPr>
          <w:lang w:bidi="pt-PT"/>
        </w:rPr>
      </w:pPr>
    </w:p>
    <w:p w14:paraId="2FBA9A21" w14:textId="69C9717C" w:rsidR="00F36FD8" w:rsidRDefault="00196BE6" w:rsidP="00706D60">
      <w:r w:rsidRPr="00196BE6">
        <w:rPr>
          <w:noProof/>
        </w:rPr>
        <w:drawing>
          <wp:inline distT="0" distB="0" distL="0" distR="0" wp14:anchorId="701385C6" wp14:editId="0CE4F8D5">
            <wp:extent cx="2599315" cy="2266122"/>
            <wp:effectExtent l="0" t="0" r="0" b="1270"/>
            <wp:docPr id="23198539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85397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4064" cy="2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CEFA" w14:textId="4BB9A00D" w:rsidR="00BE1A2A" w:rsidRPr="0068442C" w:rsidRDefault="00BE1A2A" w:rsidP="0068442C">
      <w:pPr>
        <w:rPr>
          <w:lang w:bidi="pt-PT"/>
        </w:rPr>
      </w:pPr>
      <w:r w:rsidRPr="0068442C">
        <w:rPr>
          <w:lang w:bidi="pt-PT"/>
        </w:rPr>
        <w:t>Optei pela seleção da imagem a partir de ficheiro ao invés da seleção a partir da internet</w:t>
      </w:r>
      <w:r w:rsidR="00D444B2" w:rsidRPr="0068442C">
        <w:rPr>
          <w:lang w:bidi="pt-PT"/>
        </w:rPr>
        <w:t xml:space="preserve"> </w:t>
      </w:r>
      <w:r w:rsidRPr="0068442C">
        <w:rPr>
          <w:lang w:bidi="pt-PT"/>
        </w:rPr>
        <w:t>porque</w:t>
      </w:r>
      <w:r w:rsidR="00752409" w:rsidRPr="0068442C">
        <w:rPr>
          <w:lang w:bidi="pt-PT"/>
        </w:rPr>
        <w:t>,</w:t>
      </w:r>
      <w:r w:rsidRPr="0068442C">
        <w:rPr>
          <w:lang w:bidi="pt-PT"/>
        </w:rPr>
        <w:t xml:space="preserve"> o objetivo </w:t>
      </w:r>
      <w:r w:rsidR="00035087" w:rsidRPr="0068442C">
        <w:rPr>
          <w:lang w:bidi="pt-PT"/>
        </w:rPr>
        <w:t>é personalizar os cartões com imagens</w:t>
      </w:r>
      <w:r w:rsidR="00752409" w:rsidRPr="0068442C">
        <w:rPr>
          <w:lang w:bidi="pt-PT"/>
        </w:rPr>
        <w:t xml:space="preserve"> do próprio utilizador, e a </w:t>
      </w:r>
      <w:r w:rsidR="00035087" w:rsidRPr="0068442C">
        <w:rPr>
          <w:lang w:bidi="pt-PT"/>
        </w:rPr>
        <w:t xml:space="preserve">partir do </w:t>
      </w:r>
      <w:r w:rsidR="00C354F7" w:rsidRPr="0068442C">
        <w:rPr>
          <w:lang w:bidi="pt-PT"/>
        </w:rPr>
        <w:t xml:space="preserve">seu </w:t>
      </w:r>
      <w:r w:rsidR="00035087" w:rsidRPr="0068442C">
        <w:rPr>
          <w:lang w:bidi="pt-PT"/>
        </w:rPr>
        <w:t>smartphone</w:t>
      </w:r>
      <w:r w:rsidR="00C354F7" w:rsidRPr="0068442C">
        <w:rPr>
          <w:lang w:bidi="pt-PT"/>
        </w:rPr>
        <w:t>.</w:t>
      </w:r>
      <w:r w:rsidR="00D444B2" w:rsidRPr="0068442C">
        <w:rPr>
          <w:lang w:bidi="pt-PT"/>
        </w:rPr>
        <w:t xml:space="preserve"> </w:t>
      </w:r>
    </w:p>
    <w:p w14:paraId="378300BC" w14:textId="5BBB49C4" w:rsidR="00BE1A2A" w:rsidRDefault="00BE1A2A" w:rsidP="00706D60"/>
    <w:p w14:paraId="23ADDED2" w14:textId="13830D24" w:rsidR="00B944A7" w:rsidRDefault="00B944A7" w:rsidP="00C354F7">
      <w:pPr>
        <w:pStyle w:val="Estilo4"/>
        <w:rPr>
          <w:lang w:bidi="pt-PT"/>
        </w:rPr>
      </w:pPr>
      <w:bookmarkStart w:id="9" w:name="_Toc151545346"/>
      <w:r>
        <w:rPr>
          <w:lang w:bidi="pt-PT"/>
        </w:rPr>
        <w:t>Gerar uma mensagem aleatória</w:t>
      </w:r>
      <w:bookmarkEnd w:id="9"/>
    </w:p>
    <w:p w14:paraId="2A2C80E3" w14:textId="77777777" w:rsidR="00D3190F" w:rsidRDefault="00D3190F" w:rsidP="00D3190F">
      <w:pPr>
        <w:pStyle w:val="Estilo4"/>
        <w:spacing w:before="120"/>
        <w:rPr>
          <w:lang w:bidi="pt-PT"/>
        </w:rPr>
      </w:pPr>
    </w:p>
    <w:p w14:paraId="4B3ED1D1" w14:textId="463B63F5" w:rsidR="001314DD" w:rsidRDefault="001314DD" w:rsidP="00706D60">
      <w:r w:rsidRPr="001314DD">
        <w:rPr>
          <w:noProof/>
        </w:rPr>
        <w:drawing>
          <wp:inline distT="0" distB="0" distL="0" distR="0" wp14:anchorId="6F767CC0" wp14:editId="7F516F35">
            <wp:extent cx="5400040" cy="3444875"/>
            <wp:effectExtent l="0" t="0" r="0" b="3175"/>
            <wp:docPr id="159622508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25084" name="Imagem 1" descr="Uma imagem com texto, captura de ecrã, Tipo de letra, númer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DE7C" w14:textId="1F81A055" w:rsidR="00B944A7" w:rsidRPr="0068442C" w:rsidRDefault="00C354F7" w:rsidP="00706D60">
      <w:pPr>
        <w:rPr>
          <w:lang w:bidi="pt-PT"/>
        </w:rPr>
      </w:pPr>
      <w:r w:rsidRPr="0068442C">
        <w:rPr>
          <w:lang w:bidi="pt-PT"/>
        </w:rPr>
        <w:t>Esta função</w:t>
      </w:r>
      <w:r w:rsidR="00AB05D1" w:rsidRPr="0068442C">
        <w:rPr>
          <w:lang w:bidi="pt-PT"/>
        </w:rPr>
        <w:t xml:space="preserve"> serve-se da API para gerar mensagens</w:t>
      </w:r>
      <w:r w:rsidR="004C059E" w:rsidRPr="0068442C">
        <w:rPr>
          <w:lang w:bidi="pt-PT"/>
        </w:rPr>
        <w:t xml:space="preserve"> aleatórias, ou seja, lança um </w:t>
      </w:r>
      <w:proofErr w:type="spellStart"/>
      <w:r w:rsidR="004C059E" w:rsidRPr="0068442C">
        <w:rPr>
          <w:lang w:bidi="pt-PT"/>
        </w:rPr>
        <w:t>trigger</w:t>
      </w:r>
      <w:proofErr w:type="spellEnd"/>
      <w:r w:rsidR="004C059E" w:rsidRPr="0068442C">
        <w:rPr>
          <w:lang w:bidi="pt-PT"/>
        </w:rPr>
        <w:t xml:space="preserve"> a partir do URL e recebe </w:t>
      </w:r>
      <w:r w:rsidR="00C53E10" w:rsidRPr="0068442C">
        <w:rPr>
          <w:lang w:bidi="pt-PT"/>
        </w:rPr>
        <w:t xml:space="preserve">uma </w:t>
      </w:r>
      <w:proofErr w:type="spellStart"/>
      <w:r w:rsidR="00C53E10" w:rsidRPr="0068442C">
        <w:rPr>
          <w:lang w:bidi="pt-PT"/>
        </w:rPr>
        <w:t>string</w:t>
      </w:r>
      <w:proofErr w:type="spellEnd"/>
      <w:r w:rsidR="00C53E10" w:rsidRPr="0068442C">
        <w:rPr>
          <w:lang w:bidi="pt-PT"/>
        </w:rPr>
        <w:t xml:space="preserve"> como retorno. Esse retorno que é depois mostrado na página.</w:t>
      </w:r>
      <w:r w:rsidR="004C059E" w:rsidRPr="0068442C">
        <w:rPr>
          <w:lang w:bidi="pt-PT"/>
        </w:rPr>
        <w:t xml:space="preserve"> </w:t>
      </w:r>
      <w:r w:rsidR="00AB05D1" w:rsidRPr="0068442C">
        <w:rPr>
          <w:lang w:bidi="pt-PT"/>
        </w:rPr>
        <w:t xml:space="preserve"> </w:t>
      </w:r>
    </w:p>
    <w:p w14:paraId="4C1F9EB7" w14:textId="4316DD7D" w:rsidR="00605C8F" w:rsidRDefault="00605C8F" w:rsidP="00605C8F">
      <w:pPr>
        <w:pStyle w:val="Estilo4"/>
        <w:rPr>
          <w:lang w:bidi="pt-PT"/>
        </w:rPr>
      </w:pPr>
      <w:bookmarkStart w:id="10" w:name="_Toc151545347"/>
      <w:r>
        <w:rPr>
          <w:lang w:bidi="pt-PT"/>
        </w:rPr>
        <w:t>Criar e guardar um objeto do tipo card</w:t>
      </w:r>
      <w:bookmarkEnd w:id="10"/>
    </w:p>
    <w:p w14:paraId="1490A159" w14:textId="77777777" w:rsidR="00B944A7" w:rsidRDefault="00B944A7" w:rsidP="00706D60"/>
    <w:p w14:paraId="229246FE" w14:textId="1CCFC2C9" w:rsidR="00B944A7" w:rsidRDefault="00605C8F" w:rsidP="00706D60">
      <w:r w:rsidRPr="00605C8F">
        <w:rPr>
          <w:noProof/>
        </w:rPr>
        <w:lastRenderedPageBreak/>
        <w:drawing>
          <wp:inline distT="0" distB="0" distL="0" distR="0" wp14:anchorId="69704E71" wp14:editId="477FBAFA">
            <wp:extent cx="5400040" cy="2409825"/>
            <wp:effectExtent l="0" t="0" r="0" b="9525"/>
            <wp:docPr id="37018901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9017" name="Imagem 1" descr="Uma imagem com texto, captura de ecrã, Tipo de let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DF59" w14:textId="6EB711C2" w:rsidR="00D92464" w:rsidRPr="0068442C" w:rsidRDefault="00C53E10" w:rsidP="002D562E">
      <w:pPr>
        <w:rPr>
          <w:lang w:bidi="pt-PT"/>
        </w:rPr>
      </w:pPr>
      <w:r w:rsidRPr="0068442C">
        <w:rPr>
          <w:lang w:bidi="pt-PT"/>
        </w:rPr>
        <w:t xml:space="preserve">Esta função </w:t>
      </w:r>
      <w:r w:rsidR="00377187" w:rsidRPr="0068442C">
        <w:rPr>
          <w:lang w:bidi="pt-PT"/>
        </w:rPr>
        <w:t xml:space="preserve">cria um objeto do tipo </w:t>
      </w:r>
      <w:proofErr w:type="spellStart"/>
      <w:r w:rsidR="00377187" w:rsidRPr="0068442C">
        <w:rPr>
          <w:lang w:bidi="pt-PT"/>
        </w:rPr>
        <w:t>card</w:t>
      </w:r>
      <w:proofErr w:type="spellEnd"/>
      <w:r w:rsidR="001776E2" w:rsidRPr="0068442C">
        <w:rPr>
          <w:lang w:bidi="pt-PT"/>
        </w:rPr>
        <w:t xml:space="preserve">, mostra-o na página web, e guarda no </w:t>
      </w:r>
      <w:proofErr w:type="spellStart"/>
      <w:r w:rsidR="001776E2" w:rsidRPr="0068442C">
        <w:rPr>
          <w:lang w:bidi="pt-PT"/>
        </w:rPr>
        <w:t>array</w:t>
      </w:r>
      <w:proofErr w:type="spellEnd"/>
      <w:r w:rsidR="001776E2" w:rsidRPr="0068442C">
        <w:rPr>
          <w:lang w:bidi="pt-PT"/>
        </w:rPr>
        <w:t xml:space="preserve"> </w:t>
      </w:r>
      <w:proofErr w:type="spellStart"/>
      <w:r w:rsidR="001776E2" w:rsidRPr="0068442C">
        <w:rPr>
          <w:lang w:bidi="pt-PT"/>
        </w:rPr>
        <w:t>myArrCards</w:t>
      </w:r>
      <w:proofErr w:type="spellEnd"/>
      <w:r w:rsidR="001776E2" w:rsidRPr="0068442C">
        <w:rPr>
          <w:lang w:bidi="pt-PT"/>
        </w:rPr>
        <w:t xml:space="preserve"> usando o método </w:t>
      </w:r>
      <w:proofErr w:type="spellStart"/>
      <w:r w:rsidR="001776E2" w:rsidRPr="0068442C">
        <w:rPr>
          <w:lang w:bidi="pt-PT"/>
        </w:rPr>
        <w:t>push</w:t>
      </w:r>
      <w:proofErr w:type="spellEnd"/>
      <w:r w:rsidR="001776E2" w:rsidRPr="0068442C">
        <w:rPr>
          <w:lang w:bidi="pt-PT"/>
        </w:rPr>
        <w:t xml:space="preserve">(), que guarda o objeto no fim da fila. </w:t>
      </w:r>
    </w:p>
    <w:p w14:paraId="3B10E9FD" w14:textId="399822CD" w:rsidR="00F613E4" w:rsidRPr="006A128E" w:rsidRDefault="002D562E" w:rsidP="006A128E">
      <w:pPr>
        <w:pStyle w:val="Estilo1"/>
      </w:pPr>
      <w:bookmarkStart w:id="11" w:name="_Toc151545348"/>
      <w:r>
        <w:t>Estratégia de implementação geral</w:t>
      </w:r>
      <w:bookmarkEnd w:id="11"/>
    </w:p>
    <w:p w14:paraId="10C60CED" w14:textId="2F1E8CDD" w:rsidR="008215B3" w:rsidRPr="0068442C" w:rsidRDefault="008215B3" w:rsidP="00706D60">
      <w:pPr>
        <w:rPr>
          <w:lang w:bidi="pt-PT"/>
        </w:rPr>
      </w:pPr>
      <w:r w:rsidRPr="0068442C">
        <w:rPr>
          <w:lang w:bidi="pt-PT"/>
        </w:rPr>
        <w:t>Foram lecionadas</w:t>
      </w:r>
      <w:r w:rsidR="00303404" w:rsidRPr="0068442C">
        <w:rPr>
          <w:lang w:bidi="pt-PT"/>
        </w:rPr>
        <w:t xml:space="preserve"> cinco</w:t>
      </w:r>
      <w:r w:rsidRPr="0068442C">
        <w:rPr>
          <w:lang w:bidi="pt-PT"/>
        </w:rPr>
        <w:t xml:space="preserve"> aulas, as quais compareci</w:t>
      </w:r>
      <w:r w:rsidR="00470EAA">
        <w:rPr>
          <w:lang w:bidi="pt-PT"/>
        </w:rPr>
        <w:t>. Q</w:t>
      </w:r>
      <w:r w:rsidR="00303404" w:rsidRPr="0068442C">
        <w:rPr>
          <w:lang w:bidi="pt-PT"/>
        </w:rPr>
        <w:t xml:space="preserve">uatro para aprender </w:t>
      </w:r>
      <w:r w:rsidR="00661F76" w:rsidRPr="0068442C">
        <w:rPr>
          <w:lang w:bidi="pt-PT"/>
        </w:rPr>
        <w:t xml:space="preserve">os conceitos básicos de JavaScript e </w:t>
      </w:r>
      <w:r w:rsidR="005F677D">
        <w:rPr>
          <w:lang w:bidi="pt-PT"/>
        </w:rPr>
        <w:t>a</w:t>
      </w:r>
      <w:r w:rsidR="00661F76" w:rsidRPr="0068442C">
        <w:rPr>
          <w:lang w:bidi="pt-PT"/>
        </w:rPr>
        <w:t xml:space="preserve"> última de apresentação dos </w:t>
      </w:r>
      <w:r w:rsidR="00245F6B" w:rsidRPr="0068442C">
        <w:rPr>
          <w:lang w:bidi="pt-PT"/>
        </w:rPr>
        <w:t>miniprojectos</w:t>
      </w:r>
      <w:r w:rsidR="00661F76" w:rsidRPr="0068442C">
        <w:rPr>
          <w:lang w:bidi="pt-PT"/>
        </w:rPr>
        <w:t xml:space="preserve">. </w:t>
      </w:r>
      <w:r w:rsidR="00245F6B" w:rsidRPr="0068442C">
        <w:rPr>
          <w:lang w:bidi="pt-PT"/>
        </w:rPr>
        <w:t>T</w:t>
      </w:r>
      <w:r w:rsidR="00303404" w:rsidRPr="0068442C">
        <w:rPr>
          <w:lang w:bidi="pt-PT"/>
        </w:rPr>
        <w:t xml:space="preserve">ive o cuidado de </w:t>
      </w:r>
      <w:r w:rsidR="00245F6B" w:rsidRPr="0068442C">
        <w:rPr>
          <w:lang w:bidi="pt-PT"/>
        </w:rPr>
        <w:t>v</w:t>
      </w:r>
      <w:r w:rsidR="00303404" w:rsidRPr="0068442C">
        <w:rPr>
          <w:lang w:bidi="pt-PT"/>
        </w:rPr>
        <w:t xml:space="preserve">isualizar os vídeos </w:t>
      </w:r>
      <w:r w:rsidR="00245F6B" w:rsidRPr="0068442C">
        <w:rPr>
          <w:lang w:bidi="pt-PT"/>
        </w:rPr>
        <w:t>antes das lições</w:t>
      </w:r>
      <w:r w:rsidR="005F677D">
        <w:rPr>
          <w:lang w:bidi="pt-PT"/>
        </w:rPr>
        <w:t xml:space="preserve">. Durante as </w:t>
      </w:r>
      <w:r w:rsidR="00470EAA">
        <w:rPr>
          <w:lang w:bidi="pt-PT"/>
        </w:rPr>
        <w:t xml:space="preserve">aulas </w:t>
      </w:r>
      <w:r w:rsidR="00245F6B" w:rsidRPr="0068442C">
        <w:rPr>
          <w:lang w:bidi="pt-PT"/>
        </w:rPr>
        <w:t>consegui</w:t>
      </w:r>
      <w:r w:rsidR="00470EAA">
        <w:rPr>
          <w:lang w:bidi="pt-PT"/>
        </w:rPr>
        <w:t>,</w:t>
      </w:r>
      <w:r w:rsidR="00245F6B" w:rsidRPr="0068442C">
        <w:rPr>
          <w:lang w:bidi="pt-PT"/>
        </w:rPr>
        <w:t xml:space="preserve"> </w:t>
      </w:r>
      <w:r w:rsidR="00103FED" w:rsidRPr="0068442C">
        <w:rPr>
          <w:lang w:bidi="pt-PT"/>
        </w:rPr>
        <w:t>com facilidade</w:t>
      </w:r>
      <w:r w:rsidR="00470EAA">
        <w:rPr>
          <w:lang w:bidi="pt-PT"/>
        </w:rPr>
        <w:t>,</w:t>
      </w:r>
      <w:r w:rsidR="00103FED" w:rsidRPr="0068442C">
        <w:rPr>
          <w:lang w:bidi="pt-PT"/>
        </w:rPr>
        <w:t xml:space="preserve"> </w:t>
      </w:r>
      <w:r w:rsidR="00245F6B" w:rsidRPr="0068442C">
        <w:rPr>
          <w:lang w:bidi="pt-PT"/>
        </w:rPr>
        <w:t xml:space="preserve">compreender </w:t>
      </w:r>
      <w:r w:rsidR="00470EAA">
        <w:rPr>
          <w:lang w:bidi="pt-PT"/>
        </w:rPr>
        <w:t>os assuntos abordados</w:t>
      </w:r>
      <w:r w:rsidR="00103FED" w:rsidRPr="0068442C">
        <w:rPr>
          <w:lang w:bidi="pt-PT"/>
        </w:rPr>
        <w:t xml:space="preserve">. </w:t>
      </w:r>
      <w:r w:rsidR="0016463A">
        <w:rPr>
          <w:lang w:bidi="pt-PT"/>
        </w:rPr>
        <w:t>A p</w:t>
      </w:r>
      <w:r w:rsidR="00103FED" w:rsidRPr="0068442C">
        <w:rPr>
          <w:lang w:bidi="pt-PT"/>
        </w:rPr>
        <w:t xml:space="preserve">rogramação não se decora, compreende-se e esse objetivo foi </w:t>
      </w:r>
      <w:r w:rsidR="00A33037" w:rsidRPr="0068442C">
        <w:rPr>
          <w:lang w:bidi="pt-PT"/>
        </w:rPr>
        <w:t xml:space="preserve">conseguido. </w:t>
      </w:r>
    </w:p>
    <w:p w14:paraId="08DF322D" w14:textId="3B2E7727" w:rsidR="00A33037" w:rsidRPr="0068442C" w:rsidRDefault="00A33037" w:rsidP="00706D60">
      <w:pPr>
        <w:rPr>
          <w:lang w:bidi="pt-PT"/>
        </w:rPr>
      </w:pPr>
      <w:r w:rsidRPr="0068442C">
        <w:rPr>
          <w:lang w:bidi="pt-PT"/>
        </w:rPr>
        <w:t>Para executar o miniprojecto, comecei por criar um</w:t>
      </w:r>
      <w:r w:rsidR="00A00DBA" w:rsidRPr="0068442C">
        <w:rPr>
          <w:lang w:bidi="pt-PT"/>
        </w:rPr>
        <w:t xml:space="preserve">a </w:t>
      </w:r>
      <w:r w:rsidRPr="0068442C">
        <w:rPr>
          <w:lang w:bidi="pt-PT"/>
        </w:rPr>
        <w:t>página web</w:t>
      </w:r>
      <w:r w:rsidR="00A00DBA" w:rsidRPr="0068442C">
        <w:rPr>
          <w:lang w:bidi="pt-PT"/>
        </w:rPr>
        <w:t xml:space="preserve"> e implementar algum código CSS, mas não gostei do resultado e fui aprender a trabalhar com o </w:t>
      </w:r>
      <w:proofErr w:type="spellStart"/>
      <w:r w:rsidR="00A00DBA" w:rsidRPr="0068442C">
        <w:rPr>
          <w:lang w:bidi="pt-PT"/>
        </w:rPr>
        <w:t>botstrap</w:t>
      </w:r>
      <w:proofErr w:type="spellEnd"/>
      <w:r w:rsidR="00A00DBA" w:rsidRPr="0068442C">
        <w:rPr>
          <w:lang w:bidi="pt-PT"/>
        </w:rPr>
        <w:t xml:space="preserve">, não achei </w:t>
      </w:r>
      <w:r w:rsidR="00FA4DE6" w:rsidRPr="0068442C">
        <w:rPr>
          <w:lang w:bidi="pt-PT"/>
        </w:rPr>
        <w:t>difícil,</w:t>
      </w:r>
      <w:r w:rsidR="00A00DBA" w:rsidRPr="0068442C">
        <w:rPr>
          <w:lang w:bidi="pt-PT"/>
        </w:rPr>
        <w:t xml:space="preserve"> mas requer tempo para testar. Com</w:t>
      </w:r>
      <w:r w:rsidR="00FA4DE6" w:rsidRPr="0068442C">
        <w:rPr>
          <w:lang w:bidi="pt-PT"/>
        </w:rPr>
        <w:t>o</w:t>
      </w:r>
      <w:r w:rsidR="00A00DBA" w:rsidRPr="0068442C">
        <w:rPr>
          <w:lang w:bidi="pt-PT"/>
        </w:rPr>
        <w:t xml:space="preserve"> </w:t>
      </w:r>
      <w:r w:rsidR="00FA4DE6" w:rsidRPr="0068442C">
        <w:rPr>
          <w:lang w:bidi="pt-PT"/>
        </w:rPr>
        <w:t xml:space="preserve">tinha pouco tempo para executar o </w:t>
      </w:r>
      <w:r w:rsidR="00BC6185" w:rsidRPr="0068442C">
        <w:rPr>
          <w:lang w:bidi="pt-PT"/>
        </w:rPr>
        <w:t>miniprojecto</w:t>
      </w:r>
      <w:r w:rsidR="00917057" w:rsidRPr="0068442C">
        <w:rPr>
          <w:lang w:bidi="pt-PT"/>
        </w:rPr>
        <w:t xml:space="preserve"> </w:t>
      </w:r>
      <w:r w:rsidR="00BC6185" w:rsidRPr="0068442C">
        <w:rPr>
          <w:lang w:bidi="pt-PT"/>
        </w:rPr>
        <w:t xml:space="preserve">e </w:t>
      </w:r>
      <w:r w:rsidR="00917057" w:rsidRPr="0068442C">
        <w:rPr>
          <w:lang w:bidi="pt-PT"/>
        </w:rPr>
        <w:t xml:space="preserve">o objetivo não era fazer algo muito extenso, </w:t>
      </w:r>
      <w:r w:rsidR="00BC6185" w:rsidRPr="0068442C">
        <w:rPr>
          <w:lang w:bidi="pt-PT"/>
        </w:rPr>
        <w:t xml:space="preserve">optei por agarrar num </w:t>
      </w:r>
      <w:proofErr w:type="spellStart"/>
      <w:r w:rsidR="00BC6185" w:rsidRPr="0068442C">
        <w:rPr>
          <w:lang w:bidi="pt-PT"/>
        </w:rPr>
        <w:t>template</w:t>
      </w:r>
      <w:proofErr w:type="spellEnd"/>
      <w:r w:rsidR="00BC6185" w:rsidRPr="0068442C">
        <w:rPr>
          <w:lang w:bidi="pt-PT"/>
        </w:rPr>
        <w:t xml:space="preserve"> </w:t>
      </w:r>
      <w:r w:rsidR="00D40079">
        <w:rPr>
          <w:lang w:bidi="pt-PT"/>
        </w:rPr>
        <w:t>trabalhado</w:t>
      </w:r>
      <w:r w:rsidR="00BC6185" w:rsidRPr="0068442C">
        <w:rPr>
          <w:lang w:bidi="pt-PT"/>
        </w:rPr>
        <w:t xml:space="preserve"> nas aulas</w:t>
      </w:r>
      <w:r w:rsidR="0016463A">
        <w:rPr>
          <w:lang w:bidi="pt-PT"/>
        </w:rPr>
        <w:t>,</w:t>
      </w:r>
      <w:r w:rsidR="00BC6185" w:rsidRPr="0068442C">
        <w:rPr>
          <w:lang w:bidi="pt-PT"/>
        </w:rPr>
        <w:t xml:space="preserve"> estudá-lo</w:t>
      </w:r>
      <w:r w:rsidR="0016463A">
        <w:rPr>
          <w:lang w:bidi="pt-PT"/>
        </w:rPr>
        <w:t xml:space="preserve">, e </w:t>
      </w:r>
      <w:r w:rsidR="003F2BFA">
        <w:rPr>
          <w:lang w:bidi="pt-PT"/>
        </w:rPr>
        <w:t xml:space="preserve">usei-o para </w:t>
      </w:r>
      <w:r w:rsidR="00D40079">
        <w:rPr>
          <w:lang w:bidi="pt-PT"/>
        </w:rPr>
        <w:t>desenvolver a minha página web</w:t>
      </w:r>
      <w:r w:rsidR="00BC6185" w:rsidRPr="0068442C">
        <w:rPr>
          <w:lang w:bidi="pt-PT"/>
        </w:rPr>
        <w:t>.</w:t>
      </w:r>
    </w:p>
    <w:p w14:paraId="39733730" w14:textId="009DDDA7" w:rsidR="00BC6185" w:rsidRPr="0068442C" w:rsidRDefault="00BC6185" w:rsidP="00706D60">
      <w:pPr>
        <w:rPr>
          <w:lang w:bidi="pt-PT"/>
        </w:rPr>
      </w:pPr>
      <w:r w:rsidRPr="0068442C">
        <w:rPr>
          <w:lang w:bidi="pt-PT"/>
        </w:rPr>
        <w:t>A estratégia seguida foi de tentativa-erro, ou seja, a cada inserção de um novo elemento ou alteração do código</w:t>
      </w:r>
      <w:r w:rsidR="00D40079">
        <w:rPr>
          <w:lang w:bidi="pt-PT"/>
        </w:rPr>
        <w:t>,</w:t>
      </w:r>
      <w:r w:rsidRPr="0068442C">
        <w:rPr>
          <w:lang w:bidi="pt-PT"/>
        </w:rPr>
        <w:t xml:space="preserve"> testava no navegador. Sempre que </w:t>
      </w:r>
      <w:r w:rsidR="00F613E4" w:rsidRPr="0068442C">
        <w:rPr>
          <w:lang w:bidi="pt-PT"/>
        </w:rPr>
        <w:t xml:space="preserve">não continha erros, fazia um </w:t>
      </w:r>
      <w:proofErr w:type="spellStart"/>
      <w:r w:rsidR="00F613E4" w:rsidRPr="0068442C">
        <w:rPr>
          <w:lang w:bidi="pt-PT"/>
        </w:rPr>
        <w:t>commit</w:t>
      </w:r>
      <w:proofErr w:type="spellEnd"/>
      <w:r w:rsidR="00F613E4" w:rsidRPr="0068442C">
        <w:rPr>
          <w:lang w:bidi="pt-PT"/>
        </w:rPr>
        <w:t xml:space="preserve"> para o </w:t>
      </w:r>
      <w:proofErr w:type="spellStart"/>
      <w:r w:rsidR="00F613E4" w:rsidRPr="0068442C">
        <w:rPr>
          <w:lang w:bidi="pt-PT"/>
        </w:rPr>
        <w:t>github</w:t>
      </w:r>
      <w:proofErr w:type="spellEnd"/>
      <w:r w:rsidR="00F613E4" w:rsidRPr="0068442C">
        <w:rPr>
          <w:lang w:bidi="pt-PT"/>
        </w:rPr>
        <w:t>, de forma a guardar essa versão.</w:t>
      </w:r>
    </w:p>
    <w:p w14:paraId="00324EF1" w14:textId="5CDC87D7" w:rsidR="00F613E4" w:rsidRDefault="00F613E4" w:rsidP="00706D60">
      <w:pPr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</w:pPr>
    </w:p>
    <w:p w14:paraId="465EEB07" w14:textId="65764F2D" w:rsidR="00A00DBA" w:rsidRPr="00F613E4" w:rsidRDefault="00F613E4" w:rsidP="006A128E">
      <w:pPr>
        <w:pStyle w:val="Estilo1"/>
      </w:pPr>
      <w:bookmarkStart w:id="12" w:name="_Toc151545349"/>
      <w:r w:rsidRPr="002D562E">
        <w:t xml:space="preserve">Principais </w:t>
      </w:r>
      <w:r>
        <w:t>desafios técnicos e respetivas soluções</w:t>
      </w:r>
      <w:bookmarkEnd w:id="12"/>
    </w:p>
    <w:p w14:paraId="002AEC76" w14:textId="4DB95095" w:rsidR="003653BD" w:rsidRDefault="00F613E4" w:rsidP="00706D60">
      <w:pPr>
        <w:rPr>
          <w:lang w:bidi="pt-PT"/>
        </w:rPr>
      </w:pPr>
      <w:r>
        <w:rPr>
          <w:lang w:bidi="pt-PT"/>
        </w:rPr>
        <w:t xml:space="preserve">O principal desafio foi o layout da página, como não trabalho com estas tecnologias, a última vez que </w:t>
      </w:r>
      <w:r w:rsidR="00E90C3E">
        <w:rPr>
          <w:lang w:bidi="pt-PT"/>
        </w:rPr>
        <w:t xml:space="preserve">trabalhei com o HTML foi há mais de 20 anos, pelo que </w:t>
      </w:r>
      <w:r w:rsidR="00FE7AE8">
        <w:rPr>
          <w:lang w:bidi="pt-PT"/>
        </w:rPr>
        <w:t>senti muita dificuldade em manusear os elementos</w:t>
      </w:r>
      <w:r w:rsidR="006635CD">
        <w:rPr>
          <w:lang w:bidi="pt-PT"/>
        </w:rPr>
        <w:t xml:space="preserve"> e o </w:t>
      </w:r>
      <w:proofErr w:type="spellStart"/>
      <w:r w:rsidR="006635CD">
        <w:rPr>
          <w:lang w:bidi="pt-PT"/>
        </w:rPr>
        <w:t>Botstrap</w:t>
      </w:r>
      <w:proofErr w:type="spellEnd"/>
      <w:r w:rsidR="006635CD">
        <w:rPr>
          <w:lang w:bidi="pt-PT"/>
        </w:rPr>
        <w:t xml:space="preserve"> nunca tinha trabalhado. “Perdi” que não perdi, mas consumi muito tempo a corrigir </w:t>
      </w:r>
      <w:r w:rsidR="003653BD">
        <w:rPr>
          <w:lang w:bidi="pt-PT"/>
        </w:rPr>
        <w:t xml:space="preserve">erros na parte do layout da página e a tentar que os </w:t>
      </w:r>
      <w:r w:rsidR="00D32E4F">
        <w:rPr>
          <w:lang w:bidi="pt-PT"/>
        </w:rPr>
        <w:t>elementos</w:t>
      </w:r>
      <w:r w:rsidR="003653BD">
        <w:rPr>
          <w:lang w:bidi="pt-PT"/>
        </w:rPr>
        <w:t xml:space="preserve"> ficassem como eu idealizava</w:t>
      </w:r>
      <w:r w:rsidR="00D32E4F">
        <w:rPr>
          <w:lang w:bidi="pt-PT"/>
        </w:rPr>
        <w:t xml:space="preserve">, foi uma batalha que não ganhei, porque ainda assim, </w:t>
      </w:r>
      <w:r w:rsidR="0088620C">
        <w:rPr>
          <w:lang w:bidi="pt-PT"/>
        </w:rPr>
        <w:t xml:space="preserve">o layout da página web não ficou </w:t>
      </w:r>
      <w:r w:rsidR="00D32E4F">
        <w:rPr>
          <w:lang w:bidi="pt-PT"/>
        </w:rPr>
        <w:t xml:space="preserve">como eu queria. </w:t>
      </w:r>
    </w:p>
    <w:p w14:paraId="1F0CD9B8" w14:textId="77777777" w:rsidR="00FE0B28" w:rsidRDefault="003653BD" w:rsidP="00706D60">
      <w:pPr>
        <w:rPr>
          <w:lang w:bidi="pt-PT"/>
        </w:rPr>
      </w:pPr>
      <w:r>
        <w:rPr>
          <w:lang w:bidi="pt-PT"/>
        </w:rPr>
        <w:t>Coloquei um ficheiro .</w:t>
      </w:r>
      <w:proofErr w:type="spellStart"/>
      <w:r>
        <w:rPr>
          <w:lang w:bidi="pt-PT"/>
        </w:rPr>
        <w:t>css</w:t>
      </w:r>
      <w:proofErr w:type="spellEnd"/>
      <w:r>
        <w:rPr>
          <w:lang w:bidi="pt-PT"/>
        </w:rPr>
        <w:t xml:space="preserve"> e não entendi porque é que a página não </w:t>
      </w:r>
      <w:r w:rsidR="00AF1558">
        <w:rPr>
          <w:lang w:bidi="pt-PT"/>
        </w:rPr>
        <w:t xml:space="preserve">o lia. Tive de recorrer ao google para perceber como manusear ficheiros do tipo </w:t>
      </w:r>
      <w:proofErr w:type="spellStart"/>
      <w:r w:rsidR="00AF1558">
        <w:rPr>
          <w:lang w:bidi="pt-PT"/>
        </w:rPr>
        <w:t>css</w:t>
      </w:r>
      <w:proofErr w:type="spellEnd"/>
      <w:r w:rsidR="00AF1558">
        <w:rPr>
          <w:lang w:bidi="pt-PT"/>
        </w:rPr>
        <w:t xml:space="preserve"> </w:t>
      </w:r>
      <w:r w:rsidR="00FE0B28">
        <w:rPr>
          <w:lang w:bidi="pt-PT"/>
        </w:rPr>
        <w:t xml:space="preserve">em páginas com o </w:t>
      </w:r>
      <w:proofErr w:type="spellStart"/>
      <w:r w:rsidR="00FE0B28">
        <w:rPr>
          <w:lang w:bidi="pt-PT"/>
        </w:rPr>
        <w:t>Botstrap</w:t>
      </w:r>
      <w:proofErr w:type="spellEnd"/>
      <w:r w:rsidR="00FE0B28">
        <w:rPr>
          <w:lang w:bidi="pt-PT"/>
        </w:rPr>
        <w:t>.</w:t>
      </w:r>
    </w:p>
    <w:p w14:paraId="4EF9E4B5" w14:textId="545915F2" w:rsidR="00F56957" w:rsidRDefault="00FE0B28" w:rsidP="00706D60">
      <w:pPr>
        <w:rPr>
          <w:lang w:bidi="pt-PT"/>
        </w:rPr>
      </w:pPr>
      <w:r>
        <w:rPr>
          <w:lang w:bidi="pt-PT"/>
        </w:rPr>
        <w:lastRenderedPageBreak/>
        <w:t>A</w:t>
      </w:r>
      <w:r w:rsidR="00787DFB">
        <w:rPr>
          <w:lang w:bidi="pt-PT"/>
        </w:rPr>
        <w:t xml:space="preserve">s </w:t>
      </w:r>
      <w:proofErr w:type="spellStart"/>
      <w:r w:rsidR="00787DFB">
        <w:rPr>
          <w:lang w:bidi="pt-PT"/>
        </w:rPr>
        <w:t>APIs</w:t>
      </w:r>
      <w:proofErr w:type="spellEnd"/>
      <w:r w:rsidR="00787DFB">
        <w:rPr>
          <w:lang w:bidi="pt-PT"/>
        </w:rPr>
        <w:t xml:space="preserve"> que inseri compreendi-as, porque são muito </w:t>
      </w:r>
      <w:r w:rsidR="005461E9">
        <w:rPr>
          <w:lang w:bidi="pt-PT"/>
        </w:rPr>
        <w:t xml:space="preserve">simples e </w:t>
      </w:r>
      <w:r w:rsidR="00787DFB">
        <w:rPr>
          <w:lang w:bidi="pt-PT"/>
        </w:rPr>
        <w:t>fáceis de entender</w:t>
      </w:r>
      <w:r w:rsidR="00F9586C">
        <w:rPr>
          <w:lang w:bidi="pt-PT"/>
        </w:rPr>
        <w:t xml:space="preserve">. Entendo o conceito e como se podem usar, </w:t>
      </w:r>
      <w:r w:rsidR="005461E9">
        <w:rPr>
          <w:lang w:bidi="pt-PT"/>
        </w:rPr>
        <w:t>contudo, verifiquei nas minhas pesquisas que nem todas são assim</w:t>
      </w:r>
      <w:r w:rsidR="00FE7A6F">
        <w:rPr>
          <w:lang w:bidi="pt-PT"/>
        </w:rPr>
        <w:t>, algumas são bastante complexas.</w:t>
      </w:r>
    </w:p>
    <w:p w14:paraId="35470B0D" w14:textId="77777777" w:rsidR="00F56957" w:rsidRDefault="00F56957" w:rsidP="006A128E">
      <w:pPr>
        <w:pStyle w:val="Estilo1"/>
      </w:pPr>
      <w:bookmarkStart w:id="13" w:name="_Toc151545350"/>
      <w:r w:rsidRPr="00F56957">
        <w:t>Obstáculos não ultrapassados</w:t>
      </w:r>
      <w:r>
        <w:t xml:space="preserve"> e desafios futuros</w:t>
      </w:r>
      <w:bookmarkEnd w:id="13"/>
    </w:p>
    <w:p w14:paraId="14625CE0" w14:textId="77777777" w:rsidR="00F56957" w:rsidRDefault="00F56957" w:rsidP="00706D60">
      <w:pPr>
        <w:rPr>
          <w:lang w:bidi="pt-PT"/>
        </w:rPr>
      </w:pPr>
      <w:r w:rsidRPr="00F56957">
        <w:rPr>
          <w:lang w:bidi="pt-PT"/>
        </w:rPr>
        <w:t xml:space="preserve">O layout da página </w:t>
      </w:r>
      <w:r>
        <w:rPr>
          <w:lang w:bidi="pt-PT"/>
        </w:rPr>
        <w:t>como referi acima, não consegui ultrapassar, talvez por me faltar treino nessa área, mas vou continuar a trabalhar no sentido de melhorar.</w:t>
      </w:r>
    </w:p>
    <w:p w14:paraId="1CFC38A5" w14:textId="4BC8F66B" w:rsidR="00F56957" w:rsidRDefault="00F56957" w:rsidP="00706D60">
      <w:pPr>
        <w:rPr>
          <w:lang w:bidi="pt-PT"/>
        </w:rPr>
      </w:pPr>
      <w:r>
        <w:rPr>
          <w:lang w:bidi="pt-PT"/>
        </w:rPr>
        <w:t xml:space="preserve">Para o futuro, que espero não seja muito longínquo, tenciono terminar a app. Gerei alguns cartões personalizados, recortei e enviei por </w:t>
      </w:r>
      <w:proofErr w:type="spellStart"/>
      <w:r>
        <w:rPr>
          <w:lang w:bidi="pt-PT"/>
        </w:rPr>
        <w:t>whatsapp</w:t>
      </w:r>
      <w:proofErr w:type="spellEnd"/>
      <w:r>
        <w:rPr>
          <w:lang w:bidi="pt-PT"/>
        </w:rPr>
        <w:t xml:space="preserve"> para alguns amigos e família, que me deram alguns </w:t>
      </w:r>
      <w:r w:rsidRPr="00F56957">
        <w:rPr>
          <w:i/>
          <w:iCs/>
          <w:lang w:bidi="pt-PT"/>
        </w:rPr>
        <w:t xml:space="preserve">inputs </w:t>
      </w:r>
      <w:r>
        <w:rPr>
          <w:lang w:bidi="pt-PT"/>
        </w:rPr>
        <w:t xml:space="preserve">para </w:t>
      </w:r>
      <w:r w:rsidRPr="00F56957">
        <w:rPr>
          <w:i/>
          <w:iCs/>
          <w:lang w:bidi="pt-PT"/>
        </w:rPr>
        <w:t>upgrade</w:t>
      </w:r>
      <w:r>
        <w:rPr>
          <w:lang w:bidi="pt-PT"/>
        </w:rPr>
        <w:t xml:space="preserve">, nomeadamente a opção de criar cartões com diferentes cores,  </w:t>
      </w:r>
      <w:r w:rsidR="00FE7A6F">
        <w:rPr>
          <w:lang w:bidi="pt-PT"/>
        </w:rPr>
        <w:t xml:space="preserve">diferentes </w:t>
      </w:r>
      <w:proofErr w:type="spellStart"/>
      <w:r w:rsidRPr="00F56957">
        <w:rPr>
          <w:i/>
          <w:iCs/>
          <w:lang w:bidi="pt-PT"/>
        </w:rPr>
        <w:t>borders</w:t>
      </w:r>
      <w:proofErr w:type="spellEnd"/>
      <w:r w:rsidRPr="00F56957">
        <w:rPr>
          <w:i/>
          <w:iCs/>
          <w:lang w:bidi="pt-PT"/>
        </w:rPr>
        <w:t>,</w:t>
      </w:r>
      <w:r>
        <w:rPr>
          <w:i/>
          <w:iCs/>
          <w:lang w:bidi="pt-PT"/>
        </w:rPr>
        <w:t xml:space="preserve"> </w:t>
      </w:r>
      <w:r w:rsidRPr="00F56957">
        <w:rPr>
          <w:lang w:bidi="pt-PT"/>
        </w:rPr>
        <w:t>incluir mais informação</w:t>
      </w:r>
      <w:r>
        <w:rPr>
          <w:lang w:bidi="pt-PT"/>
        </w:rPr>
        <w:t xml:space="preserve">, ou seja, que o utilizador também possa acrescentar texto, etc. penso incluir estes melhoramentos ao longo do desenvolvimento </w:t>
      </w:r>
      <w:r w:rsidR="00FE7A6F">
        <w:rPr>
          <w:lang w:bidi="pt-PT"/>
        </w:rPr>
        <w:t xml:space="preserve">continuo </w:t>
      </w:r>
      <w:r>
        <w:rPr>
          <w:lang w:bidi="pt-PT"/>
        </w:rPr>
        <w:t>da</w:t>
      </w:r>
      <w:r w:rsidR="00FE7A6F">
        <w:rPr>
          <w:lang w:bidi="pt-PT"/>
        </w:rPr>
        <w:t xml:space="preserve"> minha página web</w:t>
      </w:r>
      <w:r>
        <w:rPr>
          <w:lang w:bidi="pt-PT"/>
        </w:rPr>
        <w:t xml:space="preserve">. </w:t>
      </w:r>
    </w:p>
    <w:p w14:paraId="72C25082" w14:textId="77777777" w:rsidR="00DE2077" w:rsidRDefault="00DE2077" w:rsidP="00706D60">
      <w:pPr>
        <w:pStyle w:val="Ttulo1"/>
      </w:pPr>
    </w:p>
    <w:p w14:paraId="24D7F914" w14:textId="5EFC8716" w:rsidR="006512AE" w:rsidRPr="007A0DD9" w:rsidRDefault="006512AE" w:rsidP="00706D60">
      <w:pPr>
        <w:pStyle w:val="Ttulo1"/>
      </w:pPr>
      <w:r w:rsidRPr="007A0DD9">
        <w:rPr>
          <w:noProof/>
          <w:sz w:val="36"/>
          <w:szCs w:val="36"/>
          <w:lang w:bidi="pt-PT"/>
        </w:rPr>
        <w:drawing>
          <wp:anchor distT="0" distB="0" distL="114300" distR="114300" simplePos="0" relativeHeight="251656191" behindDoc="1" locked="0" layoutInCell="1" allowOverlap="1" wp14:anchorId="68B1B333" wp14:editId="4EF5291E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Imagem 31" descr="Perspectiva da visão de cima de um aperto de mãos sobre documentos empresariai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28E">
        <w:t>conclusão</w:t>
      </w:r>
    </w:p>
    <w:p w14:paraId="0C7B3BFA" w14:textId="77777777" w:rsidR="00576B76" w:rsidRPr="007A0DD9" w:rsidRDefault="00576B76" w:rsidP="00706D60"/>
    <w:p w14:paraId="0BBC39E9" w14:textId="77777777" w:rsidR="00FE7A6F" w:rsidRDefault="007D73DC" w:rsidP="007D73DC">
      <w:pPr>
        <w:rPr>
          <w:lang w:bidi="pt-PT"/>
        </w:rPr>
      </w:pPr>
      <w:r>
        <w:rPr>
          <w:lang w:bidi="pt-PT"/>
        </w:rPr>
        <w:t xml:space="preserve">Inscrevi-me nesta </w:t>
      </w:r>
      <w:proofErr w:type="spellStart"/>
      <w:r>
        <w:rPr>
          <w:lang w:bidi="pt-PT"/>
        </w:rPr>
        <w:t>microcredencial</w:t>
      </w:r>
      <w:proofErr w:type="spellEnd"/>
      <w:r>
        <w:rPr>
          <w:lang w:bidi="pt-PT"/>
        </w:rPr>
        <w:t xml:space="preserve"> para obter créditos para apresentar na minha escola</w:t>
      </w:r>
      <w:r w:rsidR="00FE7A6F">
        <w:rPr>
          <w:lang w:bidi="pt-PT"/>
        </w:rPr>
        <w:t>,</w:t>
      </w:r>
      <w:r>
        <w:rPr>
          <w:lang w:bidi="pt-PT"/>
        </w:rPr>
        <w:t xml:space="preserve"> como formação docente. Questionei os serviços na tentativa de saber se esta formação estava acreditada para docentes da escola publica e não me souberam responder, remetendo essa resposta para mais tarde. </w:t>
      </w:r>
    </w:p>
    <w:p w14:paraId="78835210" w14:textId="333FCBE6" w:rsidR="007D73DC" w:rsidRDefault="00FE7A6F" w:rsidP="007D73DC">
      <w:pPr>
        <w:rPr>
          <w:lang w:bidi="pt-PT"/>
        </w:rPr>
      </w:pPr>
      <w:r>
        <w:rPr>
          <w:lang w:bidi="pt-PT"/>
        </w:rPr>
        <w:t>Uns dias depois, r</w:t>
      </w:r>
      <w:r w:rsidR="007D73DC">
        <w:rPr>
          <w:lang w:bidi="pt-PT"/>
        </w:rPr>
        <w:t xml:space="preserve">ecebi um email </w:t>
      </w:r>
      <w:r>
        <w:rPr>
          <w:lang w:bidi="pt-PT"/>
        </w:rPr>
        <w:t xml:space="preserve">dos serviços, com informação que teria </w:t>
      </w:r>
      <w:r w:rsidR="007D73DC">
        <w:rPr>
          <w:lang w:bidi="pt-PT"/>
        </w:rPr>
        <w:t xml:space="preserve">de me inscrever </w:t>
      </w:r>
      <w:r>
        <w:rPr>
          <w:lang w:bidi="pt-PT"/>
        </w:rPr>
        <w:t xml:space="preserve">na </w:t>
      </w:r>
      <w:proofErr w:type="spellStart"/>
      <w:r>
        <w:rPr>
          <w:lang w:bidi="pt-PT"/>
        </w:rPr>
        <w:t>microcredencial</w:t>
      </w:r>
      <w:proofErr w:type="spellEnd"/>
      <w:r>
        <w:rPr>
          <w:lang w:bidi="pt-PT"/>
        </w:rPr>
        <w:t xml:space="preserve"> </w:t>
      </w:r>
      <w:r w:rsidR="007D73DC">
        <w:rPr>
          <w:lang w:bidi="pt-PT"/>
        </w:rPr>
        <w:t xml:space="preserve">até ao final </w:t>
      </w:r>
      <w:r>
        <w:rPr>
          <w:lang w:bidi="pt-PT"/>
        </w:rPr>
        <w:t>do</w:t>
      </w:r>
      <w:r w:rsidR="007D73DC">
        <w:rPr>
          <w:lang w:bidi="pt-PT"/>
        </w:rPr>
        <w:t xml:space="preserve"> dia,  inscrevi-me sem saber a resposta </w:t>
      </w:r>
      <w:r>
        <w:rPr>
          <w:lang w:bidi="pt-PT"/>
        </w:rPr>
        <w:t>à questão apresentada</w:t>
      </w:r>
      <w:r w:rsidR="007D73DC">
        <w:rPr>
          <w:lang w:bidi="pt-PT"/>
        </w:rPr>
        <w:t xml:space="preserve">, resposta essa, que chegou </w:t>
      </w:r>
      <w:r w:rsidR="008A657F">
        <w:rPr>
          <w:lang w:bidi="pt-PT"/>
        </w:rPr>
        <w:t xml:space="preserve">dois </w:t>
      </w:r>
      <w:r w:rsidR="007D73DC">
        <w:rPr>
          <w:lang w:bidi="pt-PT"/>
        </w:rPr>
        <w:t>dias depois, e foi negativa. Pensei em enviar um email a desistir d</w:t>
      </w:r>
      <w:r w:rsidR="008A657F">
        <w:rPr>
          <w:lang w:bidi="pt-PT"/>
        </w:rPr>
        <w:t>o curso</w:t>
      </w:r>
      <w:r w:rsidR="007D73DC">
        <w:rPr>
          <w:lang w:bidi="pt-PT"/>
        </w:rPr>
        <w:t>, pois não servia os meus propósitos, mas não o fiz.</w:t>
      </w:r>
    </w:p>
    <w:p w14:paraId="4B9EE540" w14:textId="0B0C1961" w:rsidR="007D73DC" w:rsidRDefault="007D73DC" w:rsidP="007D73DC">
      <w:pPr>
        <w:rPr>
          <w:lang w:bidi="pt-PT"/>
        </w:rPr>
      </w:pPr>
      <w:r>
        <w:rPr>
          <w:lang w:bidi="pt-PT"/>
        </w:rPr>
        <w:lastRenderedPageBreak/>
        <w:t>Estou feliz pela minha escolha, uma vez que tive a oportunidade de aprender um pouco sobre programação web e estou ciente</w:t>
      </w:r>
      <w:r w:rsidR="001037BA">
        <w:rPr>
          <w:lang w:bidi="pt-PT"/>
        </w:rPr>
        <w:t xml:space="preserve"> de</w:t>
      </w:r>
      <w:r>
        <w:rPr>
          <w:lang w:bidi="pt-PT"/>
        </w:rPr>
        <w:t xml:space="preserve"> que, atualmente, é muito utilizada no mundo do trabalho. Estou habituada a lecionar c# e</w:t>
      </w:r>
      <w:r w:rsidR="001037BA">
        <w:rPr>
          <w:lang w:bidi="pt-PT"/>
        </w:rPr>
        <w:t xml:space="preserve"> a</w:t>
      </w:r>
      <w:r>
        <w:rPr>
          <w:lang w:bidi="pt-PT"/>
        </w:rPr>
        <w:t xml:space="preserve"> desenvolver com os alunos aplicações desktop em c#. Após esta formação </w:t>
      </w:r>
      <w:r w:rsidR="003C3EDA">
        <w:rPr>
          <w:lang w:bidi="pt-PT"/>
        </w:rPr>
        <w:t xml:space="preserve">tenciono </w:t>
      </w:r>
      <w:r w:rsidR="001037BA">
        <w:rPr>
          <w:lang w:bidi="pt-PT"/>
        </w:rPr>
        <w:t>aprender</w:t>
      </w:r>
      <w:r w:rsidR="003C3EDA">
        <w:rPr>
          <w:lang w:bidi="pt-PT"/>
        </w:rPr>
        <w:t xml:space="preserve"> mais</w:t>
      </w:r>
      <w:r w:rsidR="00D71E25">
        <w:rPr>
          <w:lang w:bidi="pt-PT"/>
        </w:rPr>
        <w:t>,</w:t>
      </w:r>
      <w:r w:rsidR="003C3EDA">
        <w:rPr>
          <w:lang w:bidi="pt-PT"/>
        </w:rPr>
        <w:t xml:space="preserve"> </w:t>
      </w:r>
      <w:r w:rsidR="00D71E25">
        <w:rPr>
          <w:lang w:bidi="pt-PT"/>
        </w:rPr>
        <w:t xml:space="preserve">e levar estes conhecimentos </w:t>
      </w:r>
      <w:r w:rsidR="001037BA">
        <w:rPr>
          <w:lang w:bidi="pt-PT"/>
        </w:rPr>
        <w:t xml:space="preserve">aos meus alunos. </w:t>
      </w:r>
    </w:p>
    <w:p w14:paraId="39E3B589" w14:textId="09441315" w:rsidR="00873804" w:rsidRDefault="001037BA" w:rsidP="00706D60">
      <w:r>
        <w:t xml:space="preserve">O objetivo traçado </w:t>
      </w:r>
      <w:r w:rsidR="00D71E25">
        <w:t xml:space="preserve">nesta </w:t>
      </w:r>
      <w:proofErr w:type="spellStart"/>
      <w:r w:rsidR="00D71E25">
        <w:t>microcredencial</w:t>
      </w:r>
      <w:proofErr w:type="spellEnd"/>
      <w:r w:rsidR="00D71E25">
        <w:t xml:space="preserve"> </w:t>
      </w:r>
      <w:r>
        <w:t xml:space="preserve">foi conseguido com sucesso, embora, tenha ficado aquém do que eu desejaria. Tudo requer tempo, e só se aprende a trabalhar com uma ferramenta,  seja </w:t>
      </w:r>
      <w:r w:rsidR="00D71E25">
        <w:t xml:space="preserve">ela </w:t>
      </w:r>
      <w:r>
        <w:t xml:space="preserve">qual for, com muito treino. </w:t>
      </w:r>
    </w:p>
    <w:p w14:paraId="02120000" w14:textId="76CEF33B" w:rsidR="00D71E25" w:rsidRPr="00D71E25" w:rsidRDefault="00D71E25" w:rsidP="00706D60">
      <w:r>
        <w:t>Estou muito grata pelos ensinamentos e certa de que irei continuar a trilhar este caminho.</w:t>
      </w:r>
    </w:p>
    <w:p w14:paraId="34FFDA56" w14:textId="54B37DBD" w:rsidR="001037BA" w:rsidRPr="001037BA" w:rsidRDefault="001037BA" w:rsidP="00706D60">
      <w:pPr>
        <w:rPr>
          <w:u w:val="single"/>
        </w:rPr>
      </w:pPr>
    </w:p>
    <w:p w14:paraId="550F0373" w14:textId="4F7A3768" w:rsidR="00873804" w:rsidRPr="007A0DD9" w:rsidRDefault="00873804" w:rsidP="001037BA">
      <w:pPr>
        <w:pStyle w:val="Listacommarcas"/>
        <w:numPr>
          <w:ilvl w:val="0"/>
          <w:numId w:val="0"/>
        </w:numPr>
        <w:ind w:left="360"/>
      </w:pPr>
    </w:p>
    <w:sectPr w:rsidR="00873804" w:rsidRPr="007A0DD9" w:rsidSect="00E65EE1">
      <w:footerReference w:type="default" r:id="rId24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8F26E" w14:textId="77777777" w:rsidR="002F7169" w:rsidRDefault="002F7169" w:rsidP="00706D60">
      <w:r>
        <w:separator/>
      </w:r>
    </w:p>
  </w:endnote>
  <w:endnote w:type="continuationSeparator" w:id="0">
    <w:p w14:paraId="12A3B9EF" w14:textId="77777777" w:rsidR="002F7169" w:rsidRDefault="002F7169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Fairwater Script">
    <w:charset w:val="00"/>
    <w:family w:val="auto"/>
    <w:pitch w:val="variable"/>
    <w:sig w:usb0="A000002F" w:usb1="1000004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A6945" w14:textId="77777777" w:rsidR="004730DF" w:rsidRDefault="004730DF" w:rsidP="004730DF">
    <w:pPr>
      <w:pStyle w:val="Rodap"/>
      <w:pBdr>
        <w:top w:val="single" w:sz="12" w:space="1" w:color="4472C4" w:themeColor="accent1"/>
      </w:pBdr>
      <w:jc w:val="left"/>
      <w:rPr>
        <w:rFonts w:ascii="Fairwater Script" w:hAnsi="Fairwater Script"/>
        <w:color w:val="0070C0"/>
        <w:sz w:val="28"/>
        <w:szCs w:val="28"/>
      </w:rPr>
    </w:pPr>
  </w:p>
  <w:p w14:paraId="58C32BE4" w14:textId="5BB92983" w:rsidR="00E653C0" w:rsidRPr="00C44915" w:rsidRDefault="00A650BA" w:rsidP="004730DF">
    <w:pPr>
      <w:pStyle w:val="Rodap"/>
      <w:pBdr>
        <w:top w:val="single" w:sz="12" w:space="1" w:color="4472C4" w:themeColor="accent1"/>
      </w:pBdr>
      <w:jc w:val="left"/>
    </w:pPr>
    <w:r w:rsidRPr="004730DF">
      <w:rPr>
        <w:rFonts w:ascii="Fairwater Script" w:hAnsi="Fairwater Script"/>
        <w:color w:val="0070C0"/>
        <w:sz w:val="28"/>
        <w:szCs w:val="28"/>
      </w:rPr>
      <w:t>Maria Ferreira</w:t>
    </w:r>
    <w:sdt>
      <w:sdtPr>
        <w:id w:val="-344368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>
          <w:tab/>
        </w:r>
        <w:r w:rsidR="00E653C0" w:rsidRPr="00C44915">
          <w:rPr>
            <w:lang w:bidi="pt-PT"/>
          </w:rPr>
          <w:fldChar w:fldCharType="begin"/>
        </w:r>
        <w:r w:rsidR="00E653C0" w:rsidRPr="00C44915">
          <w:rPr>
            <w:lang w:bidi="pt-PT"/>
          </w:rPr>
          <w:instrText xml:space="preserve"> PAGE   \* MERGEFORMAT </w:instrText>
        </w:r>
        <w:r w:rsidR="00E653C0" w:rsidRPr="00C44915">
          <w:rPr>
            <w:lang w:bidi="pt-PT"/>
          </w:rPr>
          <w:fldChar w:fldCharType="separate"/>
        </w:r>
        <w:r w:rsidR="008D5A54" w:rsidRPr="00C44915">
          <w:rPr>
            <w:noProof/>
            <w:lang w:bidi="pt-PT"/>
          </w:rPr>
          <w:t>7</w:t>
        </w:r>
        <w:r w:rsidR="00E653C0" w:rsidRPr="00C44915">
          <w:rPr>
            <w:noProof/>
            <w:lang w:bidi="pt-PT"/>
          </w:rPr>
          <w:fldChar w:fldCharType="end"/>
        </w:r>
      </w:sdtContent>
    </w:sdt>
  </w:p>
  <w:p w14:paraId="5277B786" w14:textId="77777777" w:rsidR="00E653C0" w:rsidRPr="00C44915" w:rsidRDefault="00E653C0" w:rsidP="00706D6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8C56E" w14:textId="77777777" w:rsidR="002F7169" w:rsidRDefault="002F7169" w:rsidP="00706D60">
      <w:r>
        <w:separator/>
      </w:r>
    </w:p>
  </w:footnote>
  <w:footnote w:type="continuationSeparator" w:id="0">
    <w:p w14:paraId="6324619A" w14:textId="77777777" w:rsidR="002F7169" w:rsidRDefault="002F7169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06658A4"/>
    <w:lvl w:ilvl="0">
      <w:start w:val="1"/>
      <w:numFmt w:val="decimal"/>
      <w:pStyle w:val="Lista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5200442"/>
    <w:lvl w:ilvl="0">
      <w:start w:val="1"/>
      <w:numFmt w:val="decimal"/>
      <w:pStyle w:val="Lista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0ACD752"/>
    <w:lvl w:ilvl="0">
      <w:start w:val="1"/>
      <w:numFmt w:val="decimal"/>
      <w:pStyle w:val="Lista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A00B874"/>
    <w:lvl w:ilvl="0">
      <w:start w:val="1"/>
      <w:numFmt w:val="decimal"/>
      <w:pStyle w:val="Lista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126DEDA"/>
    <w:lvl w:ilvl="0">
      <w:start w:val="1"/>
      <w:numFmt w:val="bullet"/>
      <w:pStyle w:val="Listacommarc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F44CF2"/>
    <w:lvl w:ilvl="0">
      <w:start w:val="1"/>
      <w:numFmt w:val="bullet"/>
      <w:pStyle w:val="Listacommarc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E7CEAF6"/>
    <w:lvl w:ilvl="0">
      <w:start w:val="1"/>
      <w:numFmt w:val="bullet"/>
      <w:pStyle w:val="Listacommarc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F544F04"/>
    <w:lvl w:ilvl="0">
      <w:start w:val="1"/>
      <w:numFmt w:val="bullet"/>
      <w:pStyle w:val="Listacommarc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38CFF00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77DB3"/>
    <w:multiLevelType w:val="multilevel"/>
    <w:tmpl w:val="04090023"/>
    <w:styleLink w:val="ArtigoSec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60F0F9A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0DD1497"/>
    <w:multiLevelType w:val="hybridMultilevel"/>
    <w:tmpl w:val="39A27C5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30C392C"/>
    <w:multiLevelType w:val="hybridMultilevel"/>
    <w:tmpl w:val="3C141F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845A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73625FA"/>
    <w:multiLevelType w:val="hybridMultilevel"/>
    <w:tmpl w:val="B2C6C456"/>
    <w:lvl w:ilvl="0" w:tplc="880E1A00">
      <w:numFmt w:val="bullet"/>
      <w:lvlText w:val="•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7" w15:restartNumberingAfterBreak="0">
    <w:nsid w:val="5A7D326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6936496">
    <w:abstractNumId w:val="16"/>
  </w:num>
  <w:num w:numId="2" w16cid:durableId="945043399">
    <w:abstractNumId w:val="18"/>
  </w:num>
  <w:num w:numId="3" w16cid:durableId="157310671">
    <w:abstractNumId w:val="9"/>
  </w:num>
  <w:num w:numId="4" w16cid:durableId="2072078038">
    <w:abstractNumId w:val="17"/>
  </w:num>
  <w:num w:numId="5" w16cid:durableId="1759599926">
    <w:abstractNumId w:val="14"/>
  </w:num>
  <w:num w:numId="6" w16cid:durableId="1382510083">
    <w:abstractNumId w:val="8"/>
  </w:num>
  <w:num w:numId="7" w16cid:durableId="1769233442">
    <w:abstractNumId w:val="3"/>
  </w:num>
  <w:num w:numId="8" w16cid:durableId="506409853">
    <w:abstractNumId w:val="2"/>
  </w:num>
  <w:num w:numId="9" w16cid:durableId="284704828">
    <w:abstractNumId w:val="1"/>
  </w:num>
  <w:num w:numId="10" w16cid:durableId="177275734">
    <w:abstractNumId w:val="0"/>
  </w:num>
  <w:num w:numId="11" w16cid:durableId="854853921">
    <w:abstractNumId w:val="7"/>
  </w:num>
  <w:num w:numId="12" w16cid:durableId="1455517027">
    <w:abstractNumId w:val="6"/>
  </w:num>
  <w:num w:numId="13" w16cid:durableId="2002152896">
    <w:abstractNumId w:val="5"/>
  </w:num>
  <w:num w:numId="14" w16cid:durableId="975068128">
    <w:abstractNumId w:val="4"/>
  </w:num>
  <w:num w:numId="15" w16cid:durableId="753358389">
    <w:abstractNumId w:val="10"/>
  </w:num>
  <w:num w:numId="16" w16cid:durableId="740172629">
    <w:abstractNumId w:val="13"/>
  </w:num>
  <w:num w:numId="17" w16cid:durableId="620186532">
    <w:abstractNumId w:val="12"/>
  </w:num>
  <w:num w:numId="18" w16cid:durableId="626543689">
    <w:abstractNumId w:val="15"/>
  </w:num>
  <w:num w:numId="19" w16cid:durableId="2947179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08A"/>
    <w:rsid w:val="00001D10"/>
    <w:rsid w:val="00015A0D"/>
    <w:rsid w:val="00020FC9"/>
    <w:rsid w:val="00035087"/>
    <w:rsid w:val="0004105A"/>
    <w:rsid w:val="000411DF"/>
    <w:rsid w:val="000809A5"/>
    <w:rsid w:val="0008174B"/>
    <w:rsid w:val="00087369"/>
    <w:rsid w:val="000A20BE"/>
    <w:rsid w:val="000B5432"/>
    <w:rsid w:val="000B5E2F"/>
    <w:rsid w:val="000C1936"/>
    <w:rsid w:val="001037BA"/>
    <w:rsid w:val="00103FED"/>
    <w:rsid w:val="00105817"/>
    <w:rsid w:val="001314DD"/>
    <w:rsid w:val="00136DDD"/>
    <w:rsid w:val="0016463A"/>
    <w:rsid w:val="00165112"/>
    <w:rsid w:val="001776E2"/>
    <w:rsid w:val="00184A71"/>
    <w:rsid w:val="00186110"/>
    <w:rsid w:val="00196BE6"/>
    <w:rsid w:val="001A0417"/>
    <w:rsid w:val="001A70F2"/>
    <w:rsid w:val="001C1A1E"/>
    <w:rsid w:val="001E1330"/>
    <w:rsid w:val="001E73F0"/>
    <w:rsid w:val="001F3FDC"/>
    <w:rsid w:val="002007A1"/>
    <w:rsid w:val="0022046C"/>
    <w:rsid w:val="002437EF"/>
    <w:rsid w:val="00245F6B"/>
    <w:rsid w:val="00250BCF"/>
    <w:rsid w:val="0027639F"/>
    <w:rsid w:val="002974C8"/>
    <w:rsid w:val="002B5D98"/>
    <w:rsid w:val="002C5772"/>
    <w:rsid w:val="002D562E"/>
    <w:rsid w:val="002F7169"/>
    <w:rsid w:val="00303404"/>
    <w:rsid w:val="0031002B"/>
    <w:rsid w:val="00312111"/>
    <w:rsid w:val="00313442"/>
    <w:rsid w:val="003161E7"/>
    <w:rsid w:val="003177B3"/>
    <w:rsid w:val="003251A8"/>
    <w:rsid w:val="00361F62"/>
    <w:rsid w:val="003647C5"/>
    <w:rsid w:val="003653BD"/>
    <w:rsid w:val="00377187"/>
    <w:rsid w:val="003C3EDA"/>
    <w:rsid w:val="003C5044"/>
    <w:rsid w:val="003F2BFA"/>
    <w:rsid w:val="0041282B"/>
    <w:rsid w:val="00416074"/>
    <w:rsid w:val="00441C00"/>
    <w:rsid w:val="00444828"/>
    <w:rsid w:val="00457F0C"/>
    <w:rsid w:val="00467683"/>
    <w:rsid w:val="00470EAA"/>
    <w:rsid w:val="004730DF"/>
    <w:rsid w:val="0047403E"/>
    <w:rsid w:val="004773B5"/>
    <w:rsid w:val="00497899"/>
    <w:rsid w:val="004A35A7"/>
    <w:rsid w:val="004A565F"/>
    <w:rsid w:val="004C059E"/>
    <w:rsid w:val="004F19EB"/>
    <w:rsid w:val="004F392D"/>
    <w:rsid w:val="004F5108"/>
    <w:rsid w:val="00504A90"/>
    <w:rsid w:val="0050683F"/>
    <w:rsid w:val="00507F07"/>
    <w:rsid w:val="00542F7A"/>
    <w:rsid w:val="005461E9"/>
    <w:rsid w:val="00576B76"/>
    <w:rsid w:val="00577225"/>
    <w:rsid w:val="005775B7"/>
    <w:rsid w:val="00586D8C"/>
    <w:rsid w:val="005930A5"/>
    <w:rsid w:val="005F677D"/>
    <w:rsid w:val="00605C8F"/>
    <w:rsid w:val="00614A8E"/>
    <w:rsid w:val="006512AE"/>
    <w:rsid w:val="00655142"/>
    <w:rsid w:val="00661F76"/>
    <w:rsid w:val="006635CD"/>
    <w:rsid w:val="006778E3"/>
    <w:rsid w:val="0068442C"/>
    <w:rsid w:val="006A128E"/>
    <w:rsid w:val="006B6867"/>
    <w:rsid w:val="006B7297"/>
    <w:rsid w:val="006C6C01"/>
    <w:rsid w:val="006D3FD3"/>
    <w:rsid w:val="006F1181"/>
    <w:rsid w:val="006F25EC"/>
    <w:rsid w:val="0070136C"/>
    <w:rsid w:val="00706D60"/>
    <w:rsid w:val="00710767"/>
    <w:rsid w:val="00717ADB"/>
    <w:rsid w:val="0073372F"/>
    <w:rsid w:val="007436D5"/>
    <w:rsid w:val="00752409"/>
    <w:rsid w:val="00787DFB"/>
    <w:rsid w:val="007A0DD9"/>
    <w:rsid w:val="007D0182"/>
    <w:rsid w:val="007D73DC"/>
    <w:rsid w:val="007E0A23"/>
    <w:rsid w:val="007E3594"/>
    <w:rsid w:val="007E363C"/>
    <w:rsid w:val="007E5705"/>
    <w:rsid w:val="007F0818"/>
    <w:rsid w:val="008215B3"/>
    <w:rsid w:val="008327CF"/>
    <w:rsid w:val="00836336"/>
    <w:rsid w:val="00853860"/>
    <w:rsid w:val="00862A25"/>
    <w:rsid w:val="00866435"/>
    <w:rsid w:val="00873804"/>
    <w:rsid w:val="00875493"/>
    <w:rsid w:val="0088620C"/>
    <w:rsid w:val="008A657F"/>
    <w:rsid w:val="008B678D"/>
    <w:rsid w:val="008C2653"/>
    <w:rsid w:val="008C5046"/>
    <w:rsid w:val="008D5A54"/>
    <w:rsid w:val="008E4CD9"/>
    <w:rsid w:val="008E68A6"/>
    <w:rsid w:val="008F124C"/>
    <w:rsid w:val="00917057"/>
    <w:rsid w:val="00922963"/>
    <w:rsid w:val="009416ED"/>
    <w:rsid w:val="0096777A"/>
    <w:rsid w:val="0097024E"/>
    <w:rsid w:val="00974552"/>
    <w:rsid w:val="0099429A"/>
    <w:rsid w:val="009A1242"/>
    <w:rsid w:val="009B24E6"/>
    <w:rsid w:val="009B658F"/>
    <w:rsid w:val="009C36C5"/>
    <w:rsid w:val="009E3289"/>
    <w:rsid w:val="009F1F5E"/>
    <w:rsid w:val="009F308A"/>
    <w:rsid w:val="00A00DBA"/>
    <w:rsid w:val="00A044FA"/>
    <w:rsid w:val="00A33037"/>
    <w:rsid w:val="00A518CA"/>
    <w:rsid w:val="00A54DCC"/>
    <w:rsid w:val="00A55A09"/>
    <w:rsid w:val="00A6395F"/>
    <w:rsid w:val="00A650BA"/>
    <w:rsid w:val="00A6542C"/>
    <w:rsid w:val="00AB05D1"/>
    <w:rsid w:val="00AF1558"/>
    <w:rsid w:val="00B22B76"/>
    <w:rsid w:val="00B502E0"/>
    <w:rsid w:val="00B5698B"/>
    <w:rsid w:val="00B73C61"/>
    <w:rsid w:val="00B77398"/>
    <w:rsid w:val="00B92B51"/>
    <w:rsid w:val="00B944A7"/>
    <w:rsid w:val="00B9702E"/>
    <w:rsid w:val="00BA4112"/>
    <w:rsid w:val="00BC6185"/>
    <w:rsid w:val="00BE1A2A"/>
    <w:rsid w:val="00C04DE1"/>
    <w:rsid w:val="00C354F7"/>
    <w:rsid w:val="00C43BB1"/>
    <w:rsid w:val="00C44915"/>
    <w:rsid w:val="00C47447"/>
    <w:rsid w:val="00C53E10"/>
    <w:rsid w:val="00C6701C"/>
    <w:rsid w:val="00C7287A"/>
    <w:rsid w:val="00C73584"/>
    <w:rsid w:val="00C85251"/>
    <w:rsid w:val="00CA6332"/>
    <w:rsid w:val="00CA722F"/>
    <w:rsid w:val="00CC691B"/>
    <w:rsid w:val="00D0632A"/>
    <w:rsid w:val="00D25B00"/>
    <w:rsid w:val="00D26120"/>
    <w:rsid w:val="00D3190F"/>
    <w:rsid w:val="00D32E4F"/>
    <w:rsid w:val="00D40079"/>
    <w:rsid w:val="00D444B2"/>
    <w:rsid w:val="00D53431"/>
    <w:rsid w:val="00D71E25"/>
    <w:rsid w:val="00D819F5"/>
    <w:rsid w:val="00D92464"/>
    <w:rsid w:val="00DA25BD"/>
    <w:rsid w:val="00DA6894"/>
    <w:rsid w:val="00DB6971"/>
    <w:rsid w:val="00DC487D"/>
    <w:rsid w:val="00DE2077"/>
    <w:rsid w:val="00E0660A"/>
    <w:rsid w:val="00E234DC"/>
    <w:rsid w:val="00E235E0"/>
    <w:rsid w:val="00E4321D"/>
    <w:rsid w:val="00E47CAF"/>
    <w:rsid w:val="00E541C4"/>
    <w:rsid w:val="00E55C29"/>
    <w:rsid w:val="00E55FA2"/>
    <w:rsid w:val="00E653C0"/>
    <w:rsid w:val="00E65EE1"/>
    <w:rsid w:val="00E70A86"/>
    <w:rsid w:val="00E8568D"/>
    <w:rsid w:val="00E90C3E"/>
    <w:rsid w:val="00E930ED"/>
    <w:rsid w:val="00E9340A"/>
    <w:rsid w:val="00E96235"/>
    <w:rsid w:val="00EB24B4"/>
    <w:rsid w:val="00EB318B"/>
    <w:rsid w:val="00EC4394"/>
    <w:rsid w:val="00EC490D"/>
    <w:rsid w:val="00EF60B6"/>
    <w:rsid w:val="00F01492"/>
    <w:rsid w:val="00F06C00"/>
    <w:rsid w:val="00F20F90"/>
    <w:rsid w:val="00F34126"/>
    <w:rsid w:val="00F36FD8"/>
    <w:rsid w:val="00F421C1"/>
    <w:rsid w:val="00F43844"/>
    <w:rsid w:val="00F5245D"/>
    <w:rsid w:val="00F56957"/>
    <w:rsid w:val="00F613E4"/>
    <w:rsid w:val="00F83F47"/>
    <w:rsid w:val="00F8576E"/>
    <w:rsid w:val="00F9586C"/>
    <w:rsid w:val="00F96C55"/>
    <w:rsid w:val="00FA4DE6"/>
    <w:rsid w:val="00FC2110"/>
    <w:rsid w:val="00FC40CA"/>
    <w:rsid w:val="00FE0B28"/>
    <w:rsid w:val="00FE7A6F"/>
    <w:rsid w:val="00FE7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8CC6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915"/>
    <w:pPr>
      <w:jc w:val="both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ter"/>
    <w:uiPriority w:val="9"/>
    <w:qFormat/>
    <w:rsid w:val="00C44915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qFormat/>
    <w:rsid w:val="00C44915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qFormat/>
    <w:rsid w:val="00C44915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qFormat/>
    <w:rsid w:val="00C44915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qFormat/>
    <w:rsid w:val="00C44915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qFormat/>
    <w:rsid w:val="00C44915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qFormat/>
    <w:rsid w:val="00C44915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qFormat/>
    <w:rsid w:val="00C44915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qFormat/>
    <w:rsid w:val="00C44915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C44915"/>
    <w:rPr>
      <w:rFonts w:ascii="Calibri" w:hAnsi="Calibri" w:cs="Calibri"/>
      <w:color w:val="80808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44915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ndice">
    <w:name w:val="TOC Heading"/>
    <w:basedOn w:val="Ttulo1"/>
    <w:next w:val="Normal"/>
    <w:uiPriority w:val="39"/>
    <w:unhideWhenUsed/>
    <w:qFormat/>
    <w:rsid w:val="00C44915"/>
    <w:pPr>
      <w:jc w:val="center"/>
      <w:outlineLvl w:val="9"/>
    </w:pPr>
  </w:style>
  <w:style w:type="paragraph" w:styleId="ndice1">
    <w:name w:val="toc 1"/>
    <w:basedOn w:val="Normal"/>
    <w:next w:val="Normal"/>
    <w:autoRedefine/>
    <w:uiPriority w:val="39"/>
    <w:rsid w:val="00C44915"/>
    <w:pPr>
      <w:spacing w:before="360" w:after="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C44915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449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4491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44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44915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rsid w:val="00C44915"/>
    <w:pPr>
      <w:spacing w:before="240" w:after="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PargrafodaLista">
    <w:name w:val="List Paragraph"/>
    <w:basedOn w:val="Normal"/>
    <w:uiPriority w:val="34"/>
    <w:semiHidden/>
    <w:qFormat/>
    <w:rsid w:val="00C44915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rsid w:val="00C449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C44915"/>
    <w:rPr>
      <w:rFonts w:ascii="Calibri" w:hAnsi="Calibri" w:cs="Calibri"/>
    </w:rPr>
  </w:style>
  <w:style w:type="paragraph" w:styleId="Rodap">
    <w:name w:val="footer"/>
    <w:basedOn w:val="Normal"/>
    <w:link w:val="RodapCarter"/>
    <w:uiPriority w:val="99"/>
    <w:unhideWhenUsed/>
    <w:rsid w:val="00C44915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915"/>
    <w:rPr>
      <w:rFonts w:ascii="Calibri" w:hAnsi="Calibri" w:cs="Calibri"/>
    </w:rPr>
  </w:style>
  <w:style w:type="paragraph" w:styleId="Listacommarcas">
    <w:name w:val="List Bullet"/>
    <w:basedOn w:val="Normal"/>
    <w:uiPriority w:val="99"/>
    <w:rsid w:val="00C44915"/>
    <w:pPr>
      <w:numPr>
        <w:numId w:val="3"/>
      </w:numPr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C44915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44915"/>
    <w:rPr>
      <w:rFonts w:ascii="Calibri" w:hAnsi="Calibri" w:cs="Calibri"/>
    </w:rPr>
  </w:style>
  <w:style w:type="paragraph" w:styleId="Ttulo">
    <w:name w:val="Title"/>
    <w:basedOn w:val="Normal"/>
    <w:next w:val="Normal"/>
    <w:link w:val="TtuloCarter"/>
    <w:uiPriority w:val="10"/>
    <w:qFormat/>
    <w:rsid w:val="00C44915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44915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cionar">
    <w:name w:val="Mention"/>
    <w:basedOn w:val="Tipodeletrapredefinidodopargrafo"/>
    <w:uiPriority w:val="99"/>
    <w:semiHidden/>
    <w:unhideWhenUsed/>
    <w:rsid w:val="00C44915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44915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C44915"/>
    <w:pPr>
      <w:numPr>
        <w:numId w:val="5"/>
      </w:numPr>
    </w:pPr>
  </w:style>
  <w:style w:type="character" w:styleId="CdigoHTML">
    <w:name w:val="HTML Code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character" w:styleId="VarivelHTML">
    <w:name w:val="HTML Variable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arter"/>
    <w:uiPriority w:val="99"/>
    <w:semiHidden/>
    <w:unhideWhenUsed/>
    <w:rsid w:val="00C44915"/>
    <w:pPr>
      <w:spacing w:after="0" w:line="240" w:lineRule="auto"/>
    </w:pPr>
    <w:rPr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sid w:val="00C44915"/>
    <w:rPr>
      <w:rFonts w:ascii="Calibri" w:hAnsi="Calibri" w:cs="Calibri"/>
      <w:i/>
      <w:iCs/>
    </w:rPr>
  </w:style>
  <w:style w:type="character" w:styleId="DefinioHTML">
    <w:name w:val="HTML Definition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character" w:styleId="CitaoHTML">
    <w:name w:val="HTML Cite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character" w:styleId="ExemplodeHTML">
    <w:name w:val="HTML Sample"/>
    <w:basedOn w:val="Tipodeletrapredefinidodopargrafo"/>
    <w:uiPriority w:val="99"/>
    <w:semiHidden/>
    <w:unhideWhenUsed/>
    <w:rsid w:val="00C44915"/>
    <w:rPr>
      <w:rFonts w:ascii="Consolas" w:hAnsi="Consolas" w:cs="Calibri"/>
      <w:sz w:val="24"/>
      <w:szCs w:val="24"/>
    </w:rPr>
  </w:style>
  <w:style w:type="character" w:styleId="AcrnimoHTML">
    <w:name w:val="HTML Acronym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character" w:styleId="TecladoHTML">
    <w:name w:val="HTML Keyboard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4491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44915"/>
    <w:rPr>
      <w:rFonts w:ascii="Consolas" w:hAnsi="Consolas" w:cs="Calibri"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rsid w:val="00C44915"/>
    <w:pPr>
      <w:spacing w:after="0"/>
      <w:ind w:left="220"/>
      <w:jc w:val="left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rsid w:val="00C44915"/>
    <w:pPr>
      <w:spacing w:after="0"/>
      <w:ind w:left="440"/>
      <w:jc w:val="left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rsid w:val="00C44915"/>
    <w:pPr>
      <w:spacing w:after="0"/>
      <w:ind w:left="660"/>
      <w:jc w:val="left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rsid w:val="00C44915"/>
    <w:pPr>
      <w:spacing w:after="0"/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rsid w:val="00C44915"/>
    <w:pPr>
      <w:spacing w:after="0"/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rsid w:val="00C44915"/>
    <w:pPr>
      <w:spacing w:after="0"/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rsid w:val="00C44915"/>
    <w:pPr>
      <w:spacing w:after="0"/>
      <w:ind w:left="1540"/>
      <w:jc w:val="left"/>
    </w:pPr>
    <w:rPr>
      <w:rFonts w:asciiTheme="minorHAnsi" w:hAnsiTheme="minorHAnsi" w:cstheme="minorHAnsi"/>
      <w:sz w:val="20"/>
      <w:szCs w:val="20"/>
    </w:rPr>
  </w:style>
  <w:style w:type="character" w:styleId="RefernciaDiscreta">
    <w:name w:val="Subtle Reference"/>
    <w:basedOn w:val="Tipodeletrapredefinidodopargrafo"/>
    <w:uiPriority w:val="31"/>
    <w:semiHidden/>
    <w:qFormat/>
    <w:rsid w:val="00C44915"/>
    <w:rPr>
      <w:rFonts w:ascii="Calibri" w:hAnsi="Calibri" w:cs="Calibri"/>
      <w:smallCaps/>
      <w:color w:val="5A5A5A" w:themeColor="text1" w:themeTint="A5"/>
    </w:rPr>
  </w:style>
  <w:style w:type="character" w:styleId="nfaseDiscreta">
    <w:name w:val="Subtle Emphasis"/>
    <w:basedOn w:val="Tipodeletrapredefinidodopargrafo"/>
    <w:uiPriority w:val="19"/>
    <w:semiHidden/>
    <w:qFormat/>
    <w:rsid w:val="00C44915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C44915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Cor1">
    <w:name w:val="Medium List 1 Accent 1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Cor2">
    <w:name w:val="Medium List 1 Accent 2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Cor3">
    <w:name w:val="Medium List 1 Accent 3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Cor4">
    <w:name w:val="Medium List 1 Accent 4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Cor5">
    <w:name w:val="Medium List 1 Accent 5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Cor6">
    <w:name w:val="Medium List 1 Accent 6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1">
    <w:name w:val="Medium List 2 Accent 1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2">
    <w:name w:val="Medium List 2 Accent 2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3">
    <w:name w:val="Medium List 2 Accent 3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4">
    <w:name w:val="Medium List 2 Accent 4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5">
    <w:name w:val="Medium List 2 Accent 5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6">
    <w:name w:val="Medium List 2 Accent 6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dio1">
    <w:name w:val="Medium Shading 1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1">
    <w:name w:val="Medium Shading 1 Accent 1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2">
    <w:name w:val="Medium Shading 1 Accent 2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3">
    <w:name w:val="Medium Shading 1 Accent 3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4">
    <w:name w:val="Medium Shading 1 Accent 4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5">
    <w:name w:val="Medium Shading 1 Accent 5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6">
    <w:name w:val="Medium Shading 1 Accent 6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2">
    <w:name w:val="Medium Shading 2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1">
    <w:name w:val="Medium Shading 2 Accent 1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2">
    <w:name w:val="Medium Shading 2 Accent 2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3">
    <w:name w:val="Medium Shading 2 Accent 3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4">
    <w:name w:val="Medium Shading 2 Accent 4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5">
    <w:name w:val="Medium Shading 2 Accent 5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6">
    <w:name w:val="Medium Shading 2 Accent 6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elhaMdia1">
    <w:name w:val="Medium Grid 1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Mdia1-Cor1">
    <w:name w:val="Medium Grid 1 Accent 1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elhaMdia1-Cor2">
    <w:name w:val="Medium Grid 1 Accent 2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elhaMdia1-Cor3">
    <w:name w:val="Medium Grid 1 Accent 3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elhaMdia1-Cor4">
    <w:name w:val="Medium Grid 1 Accent 4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elhaMdia1-Cor5">
    <w:name w:val="Medium Grid 1 Accent 5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elhaMdia1-Cor6">
    <w:name w:val="Medium Grid 1 Accent 6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elhaMdia2">
    <w:name w:val="Medium Grid 2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1">
    <w:name w:val="Medium Grid 2 Accent 1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2">
    <w:name w:val="Medium Grid 2 Accent 2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3">
    <w:name w:val="Medium Grid 2 Accent 3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4">
    <w:name w:val="Medium Grid 2 Accent 4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5">
    <w:name w:val="Medium Grid 2 Accent 5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6">
    <w:name w:val="Medium Grid 2 Accent 6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3">
    <w:name w:val="Medium Grid 3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elhaMdia3-Cor1">
    <w:name w:val="Medium Grid 3 Accent 1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elhaMdia3-Cor2">
    <w:name w:val="Medium Grid 3 Accent 2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elhaMdia3-Cor3">
    <w:name w:val="Medium Grid 3 Accent 3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elhaMdia3-Cor4">
    <w:name w:val="Medium Grid 3 Accent 4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elhaMdia3-Cor5">
    <w:name w:val="Medium Grid 3 Accent 5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elhaMdia3-Cor6">
    <w:name w:val="Medium Grid 3 Accent 6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44915"/>
  </w:style>
  <w:style w:type="character" w:styleId="TtulodoLivro">
    <w:name w:val="Book Title"/>
    <w:basedOn w:val="Tipodeletrapredefinidodopargrafo"/>
    <w:uiPriority w:val="33"/>
    <w:semiHidden/>
    <w:qFormat/>
    <w:rsid w:val="00C44915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Tipodeletrapredefinidodopargrafo"/>
    <w:uiPriority w:val="99"/>
    <w:semiHidden/>
    <w:unhideWhenUsed/>
    <w:rsid w:val="00C44915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arter"/>
    <w:uiPriority w:val="99"/>
    <w:semiHidden/>
    <w:unhideWhenUsed/>
    <w:rsid w:val="00C4491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arter">
    <w:name w:val="Cabeçalho da mensagem Caráter"/>
    <w:basedOn w:val="Tipodeletrapredefinidodopargrafo"/>
    <w:link w:val="Cabealhodamensagem"/>
    <w:uiPriority w:val="99"/>
    <w:semiHidden/>
    <w:rsid w:val="00C44915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C44915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44915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44915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44915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44915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44915"/>
    <w:pPr>
      <w:ind w:left="1800" w:hanging="360"/>
      <w:contextualSpacing/>
    </w:pPr>
  </w:style>
  <w:style w:type="table" w:styleId="Tabelacomlista1">
    <w:name w:val="Table List 1"/>
    <w:basedOn w:val="Tabelanormal"/>
    <w:uiPriority w:val="99"/>
    <w:semiHidden/>
    <w:unhideWhenUsed/>
    <w:rsid w:val="00C44915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2">
    <w:name w:val="Table List 2"/>
    <w:basedOn w:val="Tabelanormal"/>
    <w:uiPriority w:val="99"/>
    <w:semiHidden/>
    <w:unhideWhenUsed/>
    <w:rsid w:val="00C44915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4">
    <w:name w:val="Table List 4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comlista5">
    <w:name w:val="Table List 5"/>
    <w:basedOn w:val="Tabelanormal"/>
    <w:uiPriority w:val="99"/>
    <w:semiHidden/>
    <w:unhideWhenUsed/>
    <w:rsid w:val="00C44915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6">
    <w:name w:val="Table List 6"/>
    <w:basedOn w:val="Tabelanormal"/>
    <w:uiPriority w:val="99"/>
    <w:semiHidden/>
    <w:unhideWhenUsed/>
    <w:rsid w:val="00C44915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comlista7">
    <w:name w:val="Table List 7"/>
    <w:basedOn w:val="Tabelanormal"/>
    <w:uiPriority w:val="99"/>
    <w:semiHidden/>
    <w:unhideWhenUsed/>
    <w:rsid w:val="00C44915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comlista8">
    <w:name w:val="Table List 8"/>
    <w:basedOn w:val="Tabelanormal"/>
    <w:uiPriority w:val="99"/>
    <w:semiHidden/>
    <w:unhideWhenUsed/>
    <w:rsid w:val="00C44915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">
    <w:name w:val="List Continue"/>
    <w:basedOn w:val="Normal"/>
    <w:uiPriority w:val="99"/>
    <w:semiHidden/>
    <w:unhideWhenUsed/>
    <w:rsid w:val="00C44915"/>
    <w:pPr>
      <w:spacing w:after="120"/>
      <w:ind w:left="360"/>
      <w:contextualSpacing/>
    </w:pPr>
  </w:style>
  <w:style w:type="paragraph" w:styleId="Listadecont2">
    <w:name w:val="List Continue 2"/>
    <w:basedOn w:val="Normal"/>
    <w:uiPriority w:val="99"/>
    <w:semiHidden/>
    <w:unhideWhenUsed/>
    <w:rsid w:val="00C44915"/>
    <w:pPr>
      <w:spacing w:after="120"/>
      <w:ind w:left="720"/>
      <w:contextualSpacing/>
    </w:pPr>
  </w:style>
  <w:style w:type="paragraph" w:styleId="Listadecont3">
    <w:name w:val="List Continue 3"/>
    <w:basedOn w:val="Normal"/>
    <w:uiPriority w:val="99"/>
    <w:semiHidden/>
    <w:unhideWhenUsed/>
    <w:rsid w:val="00C44915"/>
    <w:pPr>
      <w:spacing w:after="120"/>
      <w:ind w:left="1080"/>
      <w:contextualSpacing/>
    </w:pPr>
  </w:style>
  <w:style w:type="paragraph" w:styleId="Listadecont4">
    <w:name w:val="List Continue 4"/>
    <w:basedOn w:val="Normal"/>
    <w:uiPriority w:val="99"/>
    <w:semiHidden/>
    <w:unhideWhenUsed/>
    <w:rsid w:val="00C44915"/>
    <w:pPr>
      <w:spacing w:after="120"/>
      <w:ind w:left="1440"/>
      <w:contextualSpacing/>
    </w:pPr>
  </w:style>
  <w:style w:type="paragraph" w:styleId="Listadecont5">
    <w:name w:val="List Continue 5"/>
    <w:basedOn w:val="Normal"/>
    <w:uiPriority w:val="99"/>
    <w:semiHidden/>
    <w:unhideWhenUsed/>
    <w:rsid w:val="00C44915"/>
    <w:pPr>
      <w:spacing w:after="120"/>
      <w:ind w:left="1800"/>
      <w:contextualSpacing/>
    </w:pPr>
  </w:style>
  <w:style w:type="paragraph" w:styleId="Listanumerada">
    <w:name w:val="List Number"/>
    <w:basedOn w:val="Normal"/>
    <w:uiPriority w:val="99"/>
    <w:semiHidden/>
    <w:unhideWhenUsed/>
    <w:rsid w:val="00C44915"/>
    <w:pPr>
      <w:numPr>
        <w:numId w:val="6"/>
      </w:numPr>
      <w:contextualSpacing/>
    </w:pPr>
  </w:style>
  <w:style w:type="paragraph" w:styleId="Listanumerada2">
    <w:name w:val="List Number 2"/>
    <w:basedOn w:val="Normal"/>
    <w:uiPriority w:val="99"/>
    <w:semiHidden/>
    <w:unhideWhenUsed/>
    <w:rsid w:val="00C44915"/>
    <w:pPr>
      <w:numPr>
        <w:numId w:val="7"/>
      </w:numPr>
      <w:contextualSpacing/>
    </w:pPr>
  </w:style>
  <w:style w:type="paragraph" w:styleId="Listanumerada3">
    <w:name w:val="List Number 3"/>
    <w:basedOn w:val="Normal"/>
    <w:uiPriority w:val="99"/>
    <w:semiHidden/>
    <w:unhideWhenUsed/>
    <w:rsid w:val="00C44915"/>
    <w:pPr>
      <w:numPr>
        <w:numId w:val="8"/>
      </w:numPr>
      <w:contextualSpacing/>
    </w:pPr>
  </w:style>
  <w:style w:type="paragraph" w:styleId="Listanumerada4">
    <w:name w:val="List Number 4"/>
    <w:basedOn w:val="Normal"/>
    <w:uiPriority w:val="99"/>
    <w:semiHidden/>
    <w:unhideWhenUsed/>
    <w:rsid w:val="00C44915"/>
    <w:pPr>
      <w:numPr>
        <w:numId w:val="9"/>
      </w:numPr>
      <w:contextualSpacing/>
    </w:pPr>
  </w:style>
  <w:style w:type="paragraph" w:styleId="Listanumerada5">
    <w:name w:val="List Number 5"/>
    <w:basedOn w:val="Normal"/>
    <w:uiPriority w:val="99"/>
    <w:semiHidden/>
    <w:unhideWhenUsed/>
    <w:rsid w:val="00C44915"/>
    <w:pPr>
      <w:numPr>
        <w:numId w:val="10"/>
      </w:numPr>
      <w:contextualSpacing/>
    </w:pPr>
  </w:style>
  <w:style w:type="paragraph" w:styleId="Listacommarcas2">
    <w:name w:val="List Bullet 2"/>
    <w:basedOn w:val="Normal"/>
    <w:uiPriority w:val="99"/>
    <w:semiHidden/>
    <w:unhideWhenUsed/>
    <w:rsid w:val="00C44915"/>
    <w:pPr>
      <w:numPr>
        <w:numId w:val="11"/>
      </w:numPr>
      <w:contextualSpacing/>
    </w:pPr>
  </w:style>
  <w:style w:type="paragraph" w:styleId="Listacommarcas3">
    <w:name w:val="List Bullet 3"/>
    <w:basedOn w:val="Normal"/>
    <w:uiPriority w:val="99"/>
    <w:semiHidden/>
    <w:unhideWhenUsed/>
    <w:rsid w:val="00C44915"/>
    <w:pPr>
      <w:numPr>
        <w:numId w:val="12"/>
      </w:numPr>
      <w:contextualSpacing/>
    </w:pPr>
  </w:style>
  <w:style w:type="paragraph" w:styleId="Listacommarcas4">
    <w:name w:val="List Bullet 4"/>
    <w:basedOn w:val="Normal"/>
    <w:uiPriority w:val="99"/>
    <w:semiHidden/>
    <w:unhideWhenUsed/>
    <w:rsid w:val="00C44915"/>
    <w:pPr>
      <w:numPr>
        <w:numId w:val="13"/>
      </w:numPr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C44915"/>
    <w:pPr>
      <w:numPr>
        <w:numId w:val="14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44915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44915"/>
    <w:pPr>
      <w:spacing w:after="0"/>
    </w:pPr>
  </w:style>
  <w:style w:type="paragraph" w:styleId="Textodemacro">
    <w:name w:val="macro"/>
    <w:link w:val="TextodemacroCarter"/>
    <w:uiPriority w:val="99"/>
    <w:semiHidden/>
    <w:unhideWhenUsed/>
    <w:rsid w:val="00C4491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44915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C44915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44915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44915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44915"/>
    <w:pPr>
      <w:spacing w:after="0"/>
      <w:ind w:left="220" w:hanging="220"/>
    </w:pPr>
  </w:style>
  <w:style w:type="paragraph" w:styleId="Cabealhodendicedeautoridades">
    <w:name w:val="toa heading"/>
    <w:basedOn w:val="Normal"/>
    <w:next w:val="Normal"/>
    <w:uiPriority w:val="99"/>
    <w:semiHidden/>
    <w:unhideWhenUsed/>
    <w:rsid w:val="00C44915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arter"/>
    <w:uiPriority w:val="29"/>
    <w:semiHidden/>
    <w:qFormat/>
    <w:rsid w:val="00C449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semiHidden/>
    <w:rsid w:val="00C44915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semiHidden/>
    <w:qFormat/>
    <w:rsid w:val="00C44915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Cor1">
    <w:name w:val="Colorful List Accent 1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Cor2">
    <w:name w:val="Colorful List Accent 2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Cor3">
    <w:name w:val="Colorful List Accent 3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Cor4">
    <w:name w:val="Colorful List Accent 4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Cor5">
    <w:name w:val="Colorful List Accent 5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Cor6">
    <w:name w:val="Colorful List Accent 6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44915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44915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44915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Colorido">
    <w:name w:val="Colorful Shading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1">
    <w:name w:val="Colorful Shading Accent 1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2">
    <w:name w:val="Colorful Shading Accent 2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3">
    <w:name w:val="Colorful Shading Accent 3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Colorido-Cor4">
    <w:name w:val="Colorful Shading Accent 4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5">
    <w:name w:val="Colorful Shading Accent 5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6">
    <w:name w:val="Colorful Shading Accent 6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elhaColorida">
    <w:name w:val="Colorful Grid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Colorida-Cor1">
    <w:name w:val="Colorful Grid Accent 1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elhaColorida-Cor2">
    <w:name w:val="Colorful Grid Accent 2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elhaColorida-Cor3">
    <w:name w:val="Colorful Grid Accent 3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elhaColorida-Cor4">
    <w:name w:val="Colorful Grid Accent 4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elhaColorida-Cor5">
    <w:name w:val="Colorful Grid Accent 5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elhaColorida-Cor6">
    <w:name w:val="Colorful Grid Accent 6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4491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44915"/>
    <w:rPr>
      <w:rFonts w:ascii="Calibri" w:hAnsi="Calibri" w:cs="Calibri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4491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44915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44915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C4491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debloco">
    <w:name w:val="Block Text"/>
    <w:basedOn w:val="Normal"/>
    <w:uiPriority w:val="99"/>
    <w:semiHidden/>
    <w:unhideWhenUsed/>
    <w:rsid w:val="00C4491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44915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44915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44915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44915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44915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44915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44915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44915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44915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co">
    <w:name w:val="Outline List 3"/>
    <w:basedOn w:val="Semlista"/>
    <w:uiPriority w:val="99"/>
    <w:semiHidden/>
    <w:unhideWhenUsed/>
    <w:rsid w:val="00C44915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C44915"/>
    <w:pPr>
      <w:spacing w:after="0" w:line="240" w:lineRule="auto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arter"/>
    <w:uiPriority w:val="99"/>
    <w:semiHidden/>
    <w:unhideWhenUsed/>
    <w:rsid w:val="00C44915"/>
  </w:style>
  <w:style w:type="character" w:customStyle="1" w:styleId="DataCarter">
    <w:name w:val="Data Caráter"/>
    <w:basedOn w:val="Tipodeletrapredefinidodopargrafo"/>
    <w:link w:val="Data"/>
    <w:uiPriority w:val="99"/>
    <w:semiHidden/>
    <w:rsid w:val="00C44915"/>
    <w:rPr>
      <w:rFonts w:ascii="Calibri" w:hAnsi="Calibri" w:cs="Calibri"/>
    </w:rPr>
  </w:style>
  <w:style w:type="character" w:styleId="RefernciaIntensa">
    <w:name w:val="Intense Reference"/>
    <w:basedOn w:val="Tipodeletrapredefinidodopargrafo"/>
    <w:uiPriority w:val="32"/>
    <w:semiHidden/>
    <w:qFormat/>
    <w:rsid w:val="00C44915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qFormat/>
    <w:rsid w:val="00C449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44915"/>
    <w:rPr>
      <w:rFonts w:ascii="Calibri" w:hAnsi="Calibri" w:cs="Calibri"/>
      <w:i/>
      <w:iCs/>
      <w:color w:val="4472C4" w:themeColor="accent1"/>
    </w:rPr>
  </w:style>
  <w:style w:type="character" w:styleId="nfaseIntensa">
    <w:name w:val="Intense Emphasis"/>
    <w:basedOn w:val="Tipodeletrapredefinidodopargrafo"/>
    <w:uiPriority w:val="21"/>
    <w:semiHidden/>
    <w:qFormat/>
    <w:rsid w:val="00C44915"/>
    <w:rPr>
      <w:rFonts w:ascii="Calibri" w:hAnsi="Calibri" w:cs="Calibri"/>
      <w:i/>
      <w:iCs/>
      <w:color w:val="4472C4" w:themeColor="accent1"/>
    </w:rPr>
  </w:style>
  <w:style w:type="character" w:styleId="HiperligaoInteligente">
    <w:name w:val="Smart Hyperlink"/>
    <w:basedOn w:val="Tipodeletrapredefinidodopargrafo"/>
    <w:uiPriority w:val="99"/>
    <w:semiHidden/>
    <w:unhideWhenUsed/>
    <w:rsid w:val="00C44915"/>
    <w:rPr>
      <w:rFonts w:ascii="Calibri" w:hAnsi="Calibri" w:cs="Calibri"/>
      <w:u w:val="dotted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44915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C44915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C44915"/>
    <w:rPr>
      <w:rFonts w:ascii="Calibri" w:hAnsi="Calibri" w:cs="Calibri"/>
    </w:rPr>
  </w:style>
  <w:style w:type="paragraph" w:styleId="Corpodetexto2">
    <w:name w:val="Body Text 2"/>
    <w:basedOn w:val="Normal"/>
    <w:link w:val="Corpodetexto2Carter"/>
    <w:uiPriority w:val="99"/>
    <w:semiHidden/>
    <w:unhideWhenUsed/>
    <w:rsid w:val="00C44915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semiHidden/>
    <w:rsid w:val="00C44915"/>
    <w:rPr>
      <w:rFonts w:ascii="Calibri" w:hAnsi="Calibri" w:cs="Calibri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44915"/>
    <w:pPr>
      <w:spacing w:after="120"/>
    </w:pPr>
    <w:rPr>
      <w:sz w:val="16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44915"/>
    <w:rPr>
      <w:rFonts w:ascii="Calibri" w:hAnsi="Calibri" w:cs="Calibri"/>
      <w:sz w:val="16"/>
      <w:szCs w:val="16"/>
    </w:rPr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C44915"/>
    <w:pPr>
      <w:spacing w:after="120"/>
      <w:ind w:left="360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C44915"/>
    <w:rPr>
      <w:rFonts w:ascii="Calibri" w:hAnsi="Calibri" w:cs="Calibri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C44915"/>
    <w:pPr>
      <w:spacing w:after="120" w:line="480" w:lineRule="auto"/>
      <w:ind w:left="360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C44915"/>
    <w:rPr>
      <w:rFonts w:ascii="Calibri" w:hAnsi="Calibri" w:cs="Calibri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44915"/>
    <w:pPr>
      <w:spacing w:after="120"/>
      <w:ind w:left="360"/>
    </w:pPr>
    <w:rPr>
      <w:sz w:val="16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44915"/>
    <w:rPr>
      <w:rFonts w:ascii="Calibri" w:hAnsi="Calibri" w:cs="Calibri"/>
      <w:sz w:val="16"/>
      <w:szCs w:val="16"/>
    </w:rPr>
  </w:style>
  <w:style w:type="paragraph" w:styleId="Primeiroavanodecorpodetexto">
    <w:name w:val="Body Text First Indent"/>
    <w:basedOn w:val="Corpodetexto"/>
    <w:link w:val="PrimeiroavanodecorpodetextoCarter"/>
    <w:uiPriority w:val="99"/>
    <w:semiHidden/>
    <w:unhideWhenUsed/>
    <w:rsid w:val="00C44915"/>
    <w:pPr>
      <w:spacing w:after="160"/>
      <w:ind w:firstLine="360"/>
    </w:pPr>
  </w:style>
  <w:style w:type="character" w:customStyle="1" w:styleId="PrimeiroavanodecorpodetextoCarter">
    <w:name w:val="Primeiro avanço de corpo de texto Caráter"/>
    <w:basedOn w:val="CorpodetextoCarter"/>
    <w:link w:val="Primeiroavanodecorpodetexto"/>
    <w:uiPriority w:val="99"/>
    <w:semiHidden/>
    <w:rsid w:val="00C44915"/>
    <w:rPr>
      <w:rFonts w:ascii="Calibri" w:hAnsi="Calibri" w:cs="Calibri"/>
    </w:rPr>
  </w:style>
  <w:style w:type="paragraph" w:styleId="Primeiroavanodecorpodetexto2">
    <w:name w:val="Body Text First Indent 2"/>
    <w:basedOn w:val="Avanodecorpodetexto"/>
    <w:link w:val="Primeiroavanodecorpodetexto2Carter"/>
    <w:uiPriority w:val="99"/>
    <w:semiHidden/>
    <w:unhideWhenUsed/>
    <w:rsid w:val="00C44915"/>
    <w:pPr>
      <w:spacing w:after="160"/>
      <w:ind w:firstLine="360"/>
    </w:pPr>
  </w:style>
  <w:style w:type="character" w:customStyle="1" w:styleId="Primeiroavanodecorpodetexto2Carter">
    <w:name w:val="Primeiro avanço de corpo de texto 2 Caráter"/>
    <w:basedOn w:val="AvanodecorpodetextoCarter"/>
    <w:link w:val="Primeiroavanodecorpodetexto2"/>
    <w:uiPriority w:val="99"/>
    <w:semiHidden/>
    <w:rsid w:val="00C44915"/>
    <w:rPr>
      <w:rFonts w:ascii="Calibri" w:hAnsi="Calibri" w:cs="Calibri"/>
    </w:rPr>
  </w:style>
  <w:style w:type="paragraph" w:styleId="Avanonormal">
    <w:name w:val="Normal Indent"/>
    <w:basedOn w:val="Normal"/>
    <w:uiPriority w:val="99"/>
    <w:semiHidden/>
    <w:unhideWhenUsed/>
    <w:rsid w:val="00C44915"/>
    <w:pPr>
      <w:ind w:left="720"/>
    </w:pPr>
  </w:style>
  <w:style w:type="paragraph" w:styleId="Cabealhodanota">
    <w:name w:val="Note Heading"/>
    <w:basedOn w:val="Normal"/>
    <w:next w:val="Normal"/>
    <w:link w:val="CabealhodanotaCarter"/>
    <w:uiPriority w:val="99"/>
    <w:semiHidden/>
    <w:unhideWhenUsed/>
    <w:rsid w:val="00C44915"/>
    <w:pPr>
      <w:spacing w:after="0" w:line="240" w:lineRule="auto"/>
    </w:pPr>
  </w:style>
  <w:style w:type="character" w:customStyle="1" w:styleId="CabealhodanotaCarter">
    <w:name w:val="Cabeçalho da nota Caráter"/>
    <w:basedOn w:val="Tipodeletrapredefinidodopargrafo"/>
    <w:link w:val="Cabealhodanota"/>
    <w:uiPriority w:val="99"/>
    <w:semiHidden/>
    <w:rsid w:val="00C44915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C44915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Cor1">
    <w:name w:val="Light List Accent 1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Cor2">
    <w:name w:val="Light List Accent 2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Cor3">
    <w:name w:val="Light List Accent 3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Cor4">
    <w:name w:val="Light List Accent 4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Cor5">
    <w:name w:val="Light List Accent 5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Cor6">
    <w:name w:val="Light List Accent 6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elanormal"/>
    <w:uiPriority w:val="60"/>
    <w:semiHidden/>
    <w:unhideWhenUsed/>
    <w:rsid w:val="00C4491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Cor1">
    <w:name w:val="Light Shading Accent 1"/>
    <w:basedOn w:val="Tabelanormal"/>
    <w:uiPriority w:val="60"/>
    <w:semiHidden/>
    <w:unhideWhenUsed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doClaro-Cor2">
    <w:name w:val="Light Shading Accent 2"/>
    <w:basedOn w:val="Tabelanormal"/>
    <w:uiPriority w:val="60"/>
    <w:semiHidden/>
    <w:unhideWhenUsed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Cor3">
    <w:name w:val="Light Shading Accent 3"/>
    <w:basedOn w:val="Tabelanormal"/>
    <w:uiPriority w:val="60"/>
    <w:semiHidden/>
    <w:unhideWhenUsed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Cor4">
    <w:name w:val="Light Shading Accent 4"/>
    <w:basedOn w:val="Tabelanormal"/>
    <w:uiPriority w:val="60"/>
    <w:semiHidden/>
    <w:unhideWhenUsed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Cor5">
    <w:name w:val="Light Shading Accent 5"/>
    <w:basedOn w:val="Tabelanormal"/>
    <w:uiPriority w:val="60"/>
    <w:semiHidden/>
    <w:unhideWhenUsed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doClaro-Cor6">
    <w:name w:val="Light Shading Accent 6"/>
    <w:basedOn w:val="Tabelanormal"/>
    <w:uiPriority w:val="60"/>
    <w:semiHidden/>
    <w:unhideWhenUsed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elhaClara">
    <w:name w:val="Light Grid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elhaClara-Cor1">
    <w:name w:val="Light Grid Accent 1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elhaClara-Cor2">
    <w:name w:val="Light Grid Accent 2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elhaClara-Cor3">
    <w:name w:val="Light Grid Accent 3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elhaClara-Cor4">
    <w:name w:val="Light Grid Accent 4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elhaClara-Cor5">
    <w:name w:val="Light Grid Accent 5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elhaClara-Cor6">
    <w:name w:val="Light Grid Accent 6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Cor1">
    <w:name w:val="Dark List Accent 1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Cor2">
    <w:name w:val="Dark List Accent 2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Cor3">
    <w:name w:val="Dark List Accent 3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Cor4">
    <w:name w:val="Dark List Accent 4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Cor5">
    <w:name w:val="Dark List Accent 5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Cor6">
    <w:name w:val="Dark List Accent 6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Destaque1">
    <w:name w:val="List Table 1 Light Accent 1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Destaque2">
    <w:name w:val="List Table 1 Light Accent 2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Destaque3">
    <w:name w:val="List Table 1 Light Accent 3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Destaque4">
    <w:name w:val="List Table 1 Light Accent 4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Destaque5">
    <w:name w:val="List Table 1 Light Accent 5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Destaque6">
    <w:name w:val="List Table 1 Light Accent 6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Destaque1">
    <w:name w:val="List Table 2 Accent 1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2">
    <w:name w:val="List Table 2 Accent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Destaque3">
    <w:name w:val="List Table 2 Accent 3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Destaque4">
    <w:name w:val="List Table 2 Accent 4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Destaque5">
    <w:name w:val="List Table 2 Accent 5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Destaque6">
    <w:name w:val="List Table 2 Accent 6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Destaque1">
    <w:name w:val="List Table 3 Accent 1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Destaque2">
    <w:name w:val="List Table 3 Accent 2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Destaque3">
    <w:name w:val="List Table 3 Accent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Destaque4">
    <w:name w:val="List Table 3 Accent 4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Destaque6">
    <w:name w:val="List Table 3 Accent 6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Destaque1">
    <w:name w:val="List Table 4 Accent 1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Destaque2">
    <w:name w:val="List Table 4 Accent 2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Destaque3">
    <w:name w:val="List Table 4 Accent 3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Destaque4">
    <w:name w:val="List Table 4 Accent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Destaque5">
    <w:name w:val="List Table 4 Accent 5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Destaque6">
    <w:name w:val="List Table 4 Accent 6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1">
    <w:name w:val="List Table 5 Dark Accent 1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2">
    <w:name w:val="List Table 5 Dark Accent 2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3">
    <w:name w:val="List Table 5 Dark Accent 3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4">
    <w:name w:val="List Table 5 Dark Accent 4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5">
    <w:name w:val="List Table 5 Dark Accent 5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6">
    <w:name w:val="List Table 5 Dark Accent 6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Destaque1">
    <w:name w:val="List Table 6 Colorful Accent 1"/>
    <w:basedOn w:val="Tabelanormal"/>
    <w:uiPriority w:val="51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Destaque2">
    <w:name w:val="List Table 6 Colorful Accent 2"/>
    <w:basedOn w:val="Tabelanormal"/>
    <w:uiPriority w:val="51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4">
    <w:name w:val="List Table 6 Colorful Accent 4"/>
    <w:basedOn w:val="Tabelanormal"/>
    <w:uiPriority w:val="51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Destaque5">
    <w:name w:val="List Table 6 Colorful Accent 5"/>
    <w:basedOn w:val="Tabelanormal"/>
    <w:uiPriority w:val="51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Destaque6">
    <w:name w:val="List Table 6 Colorful Accent 6"/>
    <w:basedOn w:val="Tabelanormal"/>
    <w:uiPriority w:val="51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1">
    <w:name w:val="List Table 7 Colorful Accent 1"/>
    <w:basedOn w:val="Tabelanormal"/>
    <w:uiPriority w:val="52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2">
    <w:name w:val="List Table 7 Colorful Accent 2"/>
    <w:basedOn w:val="Tabelanormal"/>
    <w:uiPriority w:val="52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3">
    <w:name w:val="List Table 7 Colorful Accent 3"/>
    <w:basedOn w:val="Tabelanormal"/>
    <w:uiPriority w:val="52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4">
    <w:name w:val="List Table 7 Colorful Accent 4"/>
    <w:basedOn w:val="Tabelanormal"/>
    <w:uiPriority w:val="52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5">
    <w:name w:val="List Table 7 Colorful Accent 5"/>
    <w:basedOn w:val="Tabelanormal"/>
    <w:uiPriority w:val="52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6">
    <w:name w:val="List Table 7 Colorful Accent 6"/>
    <w:basedOn w:val="Tabelanormal"/>
    <w:uiPriority w:val="52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correioeletrnico">
    <w:name w:val="E-mail Signature"/>
    <w:basedOn w:val="Normal"/>
    <w:link w:val="AssinaturadecorreioeletrnicoCarter"/>
    <w:uiPriority w:val="99"/>
    <w:semiHidden/>
    <w:unhideWhenUsed/>
    <w:rsid w:val="00C44915"/>
    <w:pPr>
      <w:spacing w:after="0" w:line="240" w:lineRule="auto"/>
    </w:pPr>
  </w:style>
  <w:style w:type="character" w:customStyle="1" w:styleId="AssinaturadecorreioeletrnicoCarter">
    <w:name w:val="Assinatura de correio eletrónico Caráter"/>
    <w:basedOn w:val="Tipodeletrapredefinidodopargrafo"/>
    <w:link w:val="Assinaturadecorreioeletrnico"/>
    <w:uiPriority w:val="99"/>
    <w:semiHidden/>
    <w:rsid w:val="00C44915"/>
    <w:rPr>
      <w:rFonts w:ascii="Calibri" w:hAnsi="Calibri" w:cs="Calibri"/>
    </w:rPr>
  </w:style>
  <w:style w:type="paragraph" w:styleId="Inciodecarta">
    <w:name w:val="Salutation"/>
    <w:basedOn w:val="Normal"/>
    <w:next w:val="Normal"/>
    <w:link w:val="InciodecartaCarter"/>
    <w:uiPriority w:val="99"/>
    <w:semiHidden/>
    <w:unhideWhenUsed/>
    <w:rsid w:val="00C44915"/>
  </w:style>
  <w:style w:type="character" w:customStyle="1" w:styleId="InciodecartaCarter">
    <w:name w:val="Início de carta Caráter"/>
    <w:basedOn w:val="Tipodeletrapredefinidodopargrafo"/>
    <w:link w:val="Inciodecarta"/>
    <w:uiPriority w:val="99"/>
    <w:semiHidden/>
    <w:rsid w:val="00C44915"/>
    <w:rPr>
      <w:rFonts w:ascii="Calibri" w:hAnsi="Calibri" w:cs="Calibri"/>
    </w:rPr>
  </w:style>
  <w:style w:type="table" w:styleId="Tabelacomcolunas1">
    <w:name w:val="Table Columns 1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2">
    <w:name w:val="Table Columns 2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3">
    <w:name w:val="Table Columns 3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4">
    <w:name w:val="Table Columns 4"/>
    <w:basedOn w:val="Tabelanormal"/>
    <w:uiPriority w:val="99"/>
    <w:semiHidden/>
    <w:unhideWhenUsed/>
    <w:rsid w:val="00C44915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comcolunas5">
    <w:name w:val="Table Columns 5"/>
    <w:basedOn w:val="Tabelanormal"/>
    <w:uiPriority w:val="99"/>
    <w:semiHidden/>
    <w:unhideWhenUsed/>
    <w:rsid w:val="00C44915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arter"/>
    <w:uiPriority w:val="99"/>
    <w:semiHidden/>
    <w:unhideWhenUsed/>
    <w:rsid w:val="00C44915"/>
    <w:pPr>
      <w:spacing w:after="0" w:line="240" w:lineRule="auto"/>
      <w:ind w:left="4320"/>
    </w:pPr>
  </w:style>
  <w:style w:type="character" w:customStyle="1" w:styleId="AssinaturaCarter">
    <w:name w:val="Assinatura Caráter"/>
    <w:basedOn w:val="Tipodeletrapredefinidodopargrafo"/>
    <w:link w:val="Assinatura"/>
    <w:uiPriority w:val="99"/>
    <w:semiHidden/>
    <w:rsid w:val="00C44915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C44915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discreta1">
    <w:name w:val="Table Subtle 1"/>
    <w:basedOn w:val="Tabelanormal"/>
    <w:uiPriority w:val="99"/>
    <w:semiHidden/>
    <w:unhideWhenUsed/>
    <w:rsid w:val="00C44915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iscreta2">
    <w:name w:val="Table Subtle 2"/>
    <w:basedOn w:val="Tabelanormal"/>
    <w:uiPriority w:val="99"/>
    <w:semiHidden/>
    <w:unhideWhenUsed/>
    <w:rsid w:val="00C44915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220" w:hanging="22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440" w:hanging="220"/>
    </w:p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660" w:hanging="220"/>
    </w:pPr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880" w:hanging="220"/>
    </w:pPr>
  </w:style>
  <w:style w:type="paragraph" w:styleId="ndiceremissivo5">
    <w:name w:val="index 5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100" w:hanging="220"/>
    </w:pPr>
  </w:style>
  <w:style w:type="paragraph" w:styleId="ndiceremissivo6">
    <w:name w:val="index 6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320" w:hanging="220"/>
    </w:pPr>
  </w:style>
  <w:style w:type="paragraph" w:styleId="ndiceremissivo7">
    <w:name w:val="index 7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540" w:hanging="220"/>
    </w:pPr>
  </w:style>
  <w:style w:type="paragraph" w:styleId="ndiceremissivo8">
    <w:name w:val="index 8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760" w:hanging="220"/>
    </w:pPr>
  </w:style>
  <w:style w:type="paragraph" w:styleId="ndiceremissivo9">
    <w:name w:val="index 9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980" w:hanging="220"/>
    </w:p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C44915"/>
    <w:rPr>
      <w:rFonts w:ascii="Calibri Light" w:eastAsiaTheme="majorEastAsia" w:hAnsi="Calibri Light" w:cs="Calibri Light"/>
      <w:b/>
      <w:bCs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4491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44915"/>
    <w:rPr>
      <w:rFonts w:ascii="Consolas" w:hAnsi="Consolas" w:cs="Calibri"/>
      <w:sz w:val="21"/>
      <w:szCs w:val="21"/>
    </w:rPr>
  </w:style>
  <w:style w:type="paragraph" w:styleId="Rematedecarta">
    <w:name w:val="Closing"/>
    <w:basedOn w:val="Normal"/>
    <w:link w:val="RematedecartaCarter"/>
    <w:uiPriority w:val="99"/>
    <w:semiHidden/>
    <w:unhideWhenUsed/>
    <w:rsid w:val="00C44915"/>
    <w:pPr>
      <w:spacing w:after="0" w:line="240" w:lineRule="auto"/>
      <w:ind w:left="4320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semiHidden/>
    <w:rsid w:val="00C44915"/>
    <w:rPr>
      <w:rFonts w:ascii="Calibri" w:hAnsi="Calibri" w:cs="Calibri"/>
    </w:rPr>
  </w:style>
  <w:style w:type="table" w:styleId="TabelacomGrelha">
    <w:name w:val="Table Grid"/>
    <w:basedOn w:val="Tabelanormal"/>
    <w:uiPriority w:val="39"/>
    <w:rsid w:val="00C44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elha1">
    <w:name w:val="Table Grid 1"/>
    <w:basedOn w:val="Tabelanormal"/>
    <w:uiPriority w:val="99"/>
    <w:semiHidden/>
    <w:unhideWhenUsed/>
    <w:rsid w:val="00C44915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2">
    <w:name w:val="Table Grid 2"/>
    <w:basedOn w:val="Tabelanormal"/>
    <w:uiPriority w:val="99"/>
    <w:semiHidden/>
    <w:unhideWhenUsed/>
    <w:rsid w:val="00C44915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3">
    <w:name w:val="Table Grid 3"/>
    <w:basedOn w:val="Tabelanormal"/>
    <w:uiPriority w:val="99"/>
    <w:semiHidden/>
    <w:unhideWhenUsed/>
    <w:rsid w:val="00C44915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4">
    <w:name w:val="Table Grid 4"/>
    <w:basedOn w:val="Tabelanormal"/>
    <w:uiPriority w:val="99"/>
    <w:semiHidden/>
    <w:unhideWhenUsed/>
    <w:rsid w:val="00C44915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5">
    <w:name w:val="Table Grid 5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6">
    <w:name w:val="Table Grid 6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7">
    <w:name w:val="Table Grid 7"/>
    <w:basedOn w:val="Tabelanormal"/>
    <w:uiPriority w:val="99"/>
    <w:semiHidden/>
    <w:unhideWhenUsed/>
    <w:rsid w:val="00C44915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8">
    <w:name w:val="Table Grid 8"/>
    <w:basedOn w:val="Tabelanormal"/>
    <w:uiPriority w:val="99"/>
    <w:semiHidden/>
    <w:unhideWhenUsed/>
    <w:rsid w:val="00C44915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Clara">
    <w:name w:val="Grid Table Light"/>
    <w:basedOn w:val="Tabelanormal"/>
    <w:uiPriority w:val="40"/>
    <w:rsid w:val="00C449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1Clara">
    <w:name w:val="Grid Table 1 Light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1">
    <w:name w:val="Grid Table 1 Light Accent 1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2">
    <w:name w:val="Grid Table 1 Light Accent 2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4">
    <w:name w:val="Grid Table 1 Light Accent 4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5">
    <w:name w:val="Grid Table 1 Light Accent 5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">
    <w:name w:val="Grid Table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2-Destaque2">
    <w:name w:val="Grid Table 2 Accent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2-Destaque3">
    <w:name w:val="Grid Table 2 Accent 3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2-Destaque4">
    <w:name w:val="Grid Table 2 Accent 4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2-Destaque5">
    <w:name w:val="Grid Table 2 Accent 5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3">
    <w:name w:val="Grid Table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2">
    <w:name w:val="Grid Table 3 Accent 2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3-Destaque3">
    <w:name w:val="Grid Table 3 Accent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3-Destaque4">
    <w:name w:val="Grid Table 3 Accent 4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3-Destaque6">
    <w:name w:val="Grid Table 3 Accent 6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4">
    <w:name w:val="Grid Table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1">
    <w:name w:val="Grid Table 4 Accent 1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4-Destaque2">
    <w:name w:val="Grid Table 4 Accent 2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3">
    <w:name w:val="Grid Table 4 Accent 3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4-Destaque4">
    <w:name w:val="Grid Table 4 Accent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4-Destaque5">
    <w:name w:val="Grid Table 4 Accent 5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4-Destaque6">
    <w:name w:val="Grid Table 4 Accent 6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5Escura">
    <w:name w:val="Grid Table 5 Dark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1">
    <w:name w:val="Grid Table 5 Dark Accent 1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5Escura-Destaque4">
    <w:name w:val="Grid Table 5 Dark Accent 4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elha5Escura-Destaque5">
    <w:name w:val="Grid Table 5 Dark Accent 5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elha6Colorida">
    <w:name w:val="Grid Table 6 Colorful"/>
    <w:basedOn w:val="Tabelanormal"/>
    <w:uiPriority w:val="51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6Colorida-Destaque1">
    <w:name w:val="Grid Table 6 Colorful Accent 1"/>
    <w:basedOn w:val="Tabelanormal"/>
    <w:uiPriority w:val="51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6Colorida-Destaque2">
    <w:name w:val="Grid Table 6 Colorful Accent 2"/>
    <w:basedOn w:val="Tabelanormal"/>
    <w:uiPriority w:val="51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6Colorida-Destaque3">
    <w:name w:val="Grid Table 6 Colorful Accent 3"/>
    <w:basedOn w:val="Tabelanormal"/>
    <w:uiPriority w:val="51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6Colorida-Destaque4">
    <w:name w:val="Grid Table 6 Colorful Accent 4"/>
    <w:basedOn w:val="Tabelanormal"/>
    <w:uiPriority w:val="51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6Colorida-Destaque5">
    <w:name w:val="Grid Table 6 Colorful Accent 5"/>
    <w:basedOn w:val="Tabelanormal"/>
    <w:uiPriority w:val="51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6Colorida-Destaque6">
    <w:name w:val="Grid Table 6 Colorful Accent 6"/>
    <w:basedOn w:val="Tabelanormal"/>
    <w:uiPriority w:val="51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7Colorida">
    <w:name w:val="Grid Table 7 Colorful"/>
    <w:basedOn w:val="Tabelanormal"/>
    <w:uiPriority w:val="52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7Colorida-Destaque1">
    <w:name w:val="Grid Table 7 Colorful Accent 1"/>
    <w:basedOn w:val="Tabelanormal"/>
    <w:uiPriority w:val="52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7Colorida-Destaque2">
    <w:name w:val="Grid Table 7 Colorful Accent 2"/>
    <w:basedOn w:val="Tabelanormal"/>
    <w:uiPriority w:val="52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7Colorida-Destaque3">
    <w:name w:val="Grid Table 7 Colorful Accent 3"/>
    <w:basedOn w:val="Tabelanormal"/>
    <w:uiPriority w:val="52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-Destaque4">
    <w:name w:val="Grid Table 7 Colorful Accent 4"/>
    <w:basedOn w:val="Tabelanormal"/>
    <w:uiPriority w:val="52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7Colorida-Destaque6">
    <w:name w:val="Grid Table 7 Colorful Accent 6"/>
    <w:basedOn w:val="Tabelanormal"/>
    <w:uiPriority w:val="52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Web1">
    <w:name w:val="Table Web 1"/>
    <w:basedOn w:val="Tabelanormal"/>
    <w:uiPriority w:val="99"/>
    <w:semiHidden/>
    <w:unhideWhenUsed/>
    <w:rsid w:val="00C44915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2">
    <w:name w:val="Table Web 2"/>
    <w:basedOn w:val="Tabelanormal"/>
    <w:uiPriority w:val="99"/>
    <w:semiHidden/>
    <w:unhideWhenUsed/>
    <w:rsid w:val="00C44915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3">
    <w:name w:val="Table Web 3"/>
    <w:basedOn w:val="Tabelanormal"/>
    <w:uiPriority w:val="99"/>
    <w:semiHidden/>
    <w:unhideWhenUsed/>
    <w:rsid w:val="00C44915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Tipodeletrapredefinidodopargrafo"/>
    <w:uiPriority w:val="99"/>
    <w:semiHidden/>
    <w:unhideWhenUsed/>
    <w:rsid w:val="00C44915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44915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44915"/>
    <w:rPr>
      <w:rFonts w:ascii="Calibri" w:hAnsi="Calibri" w:cs="Calibri"/>
      <w:sz w:val="20"/>
      <w:szCs w:val="20"/>
    </w:rPr>
  </w:style>
  <w:style w:type="character" w:styleId="Nmerodelinha">
    <w:name w:val="line number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C44915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44915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44915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44915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semiHidden/>
    <w:qFormat/>
    <w:rsid w:val="00C44915"/>
    <w:rPr>
      <w:rFonts w:ascii="Calibri" w:hAnsi="Calibri" w:cs="Calibri"/>
      <w:b/>
      <w:bCs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44915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449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Estilo3">
    <w:name w:val="Estilo3"/>
    <w:basedOn w:val="Ttulo1"/>
    <w:link w:val="Estilo3Carter"/>
    <w:qFormat/>
    <w:rsid w:val="00D819F5"/>
    <w:rPr>
      <w:b/>
      <w:sz w:val="24"/>
      <w:szCs w:val="24"/>
    </w:rPr>
  </w:style>
  <w:style w:type="character" w:customStyle="1" w:styleId="Estilo3Carter">
    <w:name w:val="Estilo3 Caráter"/>
    <w:basedOn w:val="Ttulo1Carter"/>
    <w:link w:val="Estilo3"/>
    <w:rsid w:val="00D819F5"/>
    <w:rPr>
      <w:rFonts w:ascii="Segoe UI" w:eastAsiaTheme="majorEastAsia" w:hAnsi="Segoe UI" w:cs="Segoe UI"/>
      <w:b/>
      <w:caps/>
      <w:color w:val="2F5496" w:themeColor="accent1" w:themeShade="BF"/>
      <w:sz w:val="24"/>
      <w:szCs w:val="24"/>
    </w:rPr>
  </w:style>
  <w:style w:type="paragraph" w:customStyle="1" w:styleId="Estilo1">
    <w:name w:val="Estilo1"/>
    <w:basedOn w:val="Ttulo1"/>
    <w:link w:val="Estilo1Carter"/>
    <w:qFormat/>
    <w:rsid w:val="009F1F5E"/>
  </w:style>
  <w:style w:type="character" w:customStyle="1" w:styleId="Estilo1Carter">
    <w:name w:val="Estilo1 Caráter"/>
    <w:basedOn w:val="Ttulo1Carter"/>
    <w:link w:val="Estilo1"/>
    <w:rsid w:val="009F1F5E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customStyle="1" w:styleId="Estilo2">
    <w:name w:val="Estilo2"/>
    <w:basedOn w:val="Ttulo1"/>
    <w:link w:val="Estilo2Carter"/>
    <w:qFormat/>
    <w:rsid w:val="00866435"/>
    <w:rPr>
      <w:sz w:val="28"/>
      <w:szCs w:val="28"/>
    </w:rPr>
  </w:style>
  <w:style w:type="character" w:customStyle="1" w:styleId="Estilo2Carter">
    <w:name w:val="Estilo2 Caráter"/>
    <w:basedOn w:val="Ttulo1Carter"/>
    <w:link w:val="Estilo2"/>
    <w:rsid w:val="00866435"/>
    <w:rPr>
      <w:rFonts w:ascii="Segoe UI" w:eastAsiaTheme="majorEastAsia" w:hAnsi="Segoe UI" w:cs="Segoe UI"/>
      <w:caps/>
      <w:color w:val="2F5496" w:themeColor="accent1" w:themeShade="BF"/>
      <w:sz w:val="28"/>
      <w:szCs w:val="28"/>
    </w:rPr>
  </w:style>
  <w:style w:type="paragraph" w:customStyle="1" w:styleId="Estilo4">
    <w:name w:val="Estilo4"/>
    <w:basedOn w:val="Estilo3"/>
    <w:link w:val="Estilo4Carter"/>
    <w:qFormat/>
    <w:rsid w:val="00D819F5"/>
    <w:rPr>
      <w:b w:val="0"/>
      <w:sz w:val="22"/>
      <w:szCs w:val="22"/>
    </w:rPr>
  </w:style>
  <w:style w:type="character" w:customStyle="1" w:styleId="Estilo4Carter">
    <w:name w:val="Estilo4 Caráter"/>
    <w:basedOn w:val="Estilo3Carter"/>
    <w:link w:val="Estilo4"/>
    <w:rsid w:val="00D819F5"/>
    <w:rPr>
      <w:rFonts w:ascii="Segoe UI" w:eastAsiaTheme="majorEastAsia" w:hAnsi="Segoe UI" w:cs="Segoe UI"/>
      <w:b w:val="0"/>
      <w:cap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api.adviceslip.com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api.adviceslip.com/" TargetMode="External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a\AppData\Roaming\Microsoft\Templates\Documento%20t&#233;cnic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0BF3CD-215F-498C-A49F-E7389E1947B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técnico</Template>
  <TotalTime>0</TotalTime>
  <Pages>10</Pages>
  <Words>1512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2023-11-21T14:55:00Z</dcterms:created>
  <dcterms:modified xsi:type="dcterms:W3CDTF">2023-11-22T11:35:00Z</dcterms:modified>
</cp:coreProperties>
</file>